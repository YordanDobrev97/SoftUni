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73B19" w14:textId="263C3752" w:rsidR="006F0513" w:rsidRDefault="006F0513" w:rsidP="006F0513">
      <w:pPr>
        <w:pStyle w:val="Heading1"/>
        <w:jc w:val="center"/>
        <w:rPr>
          <w:noProof/>
          <w:lang w:val="bg-BG"/>
        </w:rPr>
      </w:pPr>
      <w:r>
        <w:rPr>
          <w:noProof/>
          <w:lang w:val="bg-BG"/>
        </w:rPr>
        <w:t xml:space="preserve">JS Applications Exam - </w:t>
      </w:r>
      <w:r>
        <w:rPr>
          <w:noProof/>
        </w:rPr>
        <w:t>SoftBay</w:t>
      </w:r>
      <w:r>
        <w:rPr>
          <w:noProof/>
          <w:lang w:val="bg-BG"/>
        </w:rPr>
        <w:t xml:space="preserve"> SPA</w:t>
      </w:r>
    </w:p>
    <w:p w14:paraId="2300BAA2" w14:textId="4058DC7C" w:rsidR="0082770B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You are assigned to implement a </w:t>
      </w:r>
      <w:r>
        <w:rPr>
          <w:b/>
          <w:noProof/>
          <w:lang w:val="bg-BG"/>
        </w:rPr>
        <w:t>Web application</w:t>
      </w:r>
      <w:r>
        <w:rPr>
          <w:bCs/>
          <w:noProof/>
          <w:lang w:val="bg-BG"/>
        </w:rPr>
        <w:t xml:space="preserve"> (SPA) using HTML5, JavaScript, AJAX, REST and JSON with cloud-based backend (Kinvey)</w:t>
      </w:r>
      <w:r>
        <w:rPr>
          <w:noProof/>
          <w:lang w:val="bg-BG"/>
        </w:rPr>
        <w:t xml:space="preserve">. Using libraries like </w:t>
      </w:r>
      <w:r>
        <w:rPr>
          <w:b/>
          <w:noProof/>
          <w:lang w:val="bg-BG"/>
        </w:rPr>
        <w:t>jQuery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Sammy</w:t>
      </w:r>
      <w:r>
        <w:rPr>
          <w:noProof/>
          <w:lang w:val="bg-BG"/>
        </w:rPr>
        <w:t xml:space="preserve"> is allowed. The app keeps </w:t>
      </w:r>
      <w:r>
        <w:rPr>
          <w:b/>
          <w:noProof/>
          <w:lang w:val="bg-BG"/>
        </w:rPr>
        <w:t>users</w:t>
      </w:r>
      <w:r>
        <w:rPr>
          <w:noProof/>
          <w:lang w:val="bg-BG"/>
        </w:rPr>
        <w:t xml:space="preserve"> and </w:t>
      </w:r>
      <w:r>
        <w:rPr>
          <w:b/>
          <w:noProof/>
        </w:rPr>
        <w:t>offers</w:t>
      </w:r>
      <w:r>
        <w:rPr>
          <w:noProof/>
          <w:lang w:val="bg-BG"/>
        </w:rPr>
        <w:t xml:space="preserve">. </w:t>
      </w:r>
      <w:r>
        <w:rPr>
          <w:b/>
          <w:noProof/>
          <w:lang w:val="bg-BG"/>
        </w:rPr>
        <w:t>Guests</w:t>
      </w:r>
      <w:r>
        <w:rPr>
          <w:noProof/>
          <w:lang w:val="bg-BG"/>
        </w:rPr>
        <w:t xml:space="preserve"> should be able to </w:t>
      </w:r>
      <w:r>
        <w:rPr>
          <w:b/>
          <w:noProof/>
          <w:lang w:val="bg-BG"/>
        </w:rPr>
        <w:t>register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login</w:t>
      </w:r>
      <w:r>
        <w:rPr>
          <w:noProof/>
          <w:lang w:val="bg-BG"/>
        </w:rPr>
        <w:t xml:space="preserve">. Logged-in users should be able to view </w:t>
      </w:r>
      <w:r>
        <w:rPr>
          <w:b/>
          <w:noProof/>
          <w:lang w:val="bg-BG"/>
        </w:rPr>
        <w:t xml:space="preserve">all </w:t>
      </w:r>
      <w:r>
        <w:rPr>
          <w:b/>
          <w:noProof/>
        </w:rPr>
        <w:t>offers (dashboard)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create</w:t>
      </w:r>
      <w:r w:rsidR="008A10AF">
        <w:rPr>
          <w:b/>
          <w:noProof/>
        </w:rPr>
        <w:t xml:space="preserve"> and view</w:t>
      </w:r>
      <w:r>
        <w:rPr>
          <w:noProof/>
          <w:lang w:val="bg-BG"/>
        </w:rPr>
        <w:t xml:space="preserve"> </w:t>
      </w:r>
      <w:r>
        <w:rPr>
          <w:b/>
          <w:noProof/>
        </w:rPr>
        <w:t>offer</w:t>
      </w:r>
      <w:r w:rsidR="008A10AF">
        <w:rPr>
          <w:b/>
          <w:noProof/>
        </w:rPr>
        <w:t xml:space="preserve">s </w:t>
      </w:r>
      <w:r>
        <w:rPr>
          <w:noProof/>
          <w:lang w:val="bg-BG"/>
        </w:rPr>
        <w:t>and</w:t>
      </w:r>
      <w:r>
        <w:rPr>
          <w:b/>
          <w:noProof/>
          <w:lang w:val="bg-BG"/>
        </w:rPr>
        <w:t xml:space="preserve"> logout</w:t>
      </w:r>
      <w:r>
        <w:rPr>
          <w:noProof/>
          <w:lang w:val="bg-BG"/>
        </w:rPr>
        <w:t xml:space="preserve">. Logged-in users should also be able to </w:t>
      </w:r>
      <w:r>
        <w:rPr>
          <w:b/>
          <w:noProof/>
          <w:lang w:val="bg-BG"/>
        </w:rPr>
        <w:t>edit</w:t>
      </w:r>
      <w:r>
        <w:rPr>
          <w:noProof/>
          <w:lang w:val="bg-BG"/>
        </w:rPr>
        <w:t xml:space="preserve"> or </w:t>
      </w:r>
      <w:r>
        <w:rPr>
          <w:b/>
          <w:noProof/>
          <w:lang w:val="bg-BG"/>
        </w:rPr>
        <w:t>delete</w:t>
      </w:r>
      <w:r>
        <w:rPr>
          <w:noProof/>
          <w:lang w:val="bg-BG"/>
        </w:rPr>
        <w:t xml:space="preserve"> the </w:t>
      </w:r>
      <w:r>
        <w:rPr>
          <w:noProof/>
        </w:rPr>
        <w:t>offers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they have created</w:t>
      </w:r>
      <w:r>
        <w:rPr>
          <w:noProof/>
          <w:lang w:val="bg-BG"/>
        </w:rPr>
        <w:t xml:space="preserve">. </w:t>
      </w:r>
    </w:p>
    <w:p w14:paraId="4245A4A2" w14:textId="02738B6F" w:rsidR="0082770B" w:rsidRPr="0082770B" w:rsidRDefault="0082770B" w:rsidP="0082770B">
      <w:pPr>
        <w:pStyle w:val="Heading2"/>
        <w:rPr>
          <w:noProof/>
        </w:rPr>
      </w:pPr>
      <w:r>
        <w:rPr>
          <w:noProof/>
        </w:rPr>
        <w:t>Create a Kinvey REST Service</w:t>
      </w:r>
    </w:p>
    <w:p w14:paraId="73E22ED6" w14:textId="6B7FDAFB" w:rsidR="006F0513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Register at </w:t>
      </w:r>
      <w:r>
        <w:rPr>
          <w:b/>
          <w:noProof/>
          <w:lang w:val="bg-BG"/>
        </w:rPr>
        <w:t>Kinvey.com</w:t>
      </w:r>
      <w:r>
        <w:rPr>
          <w:b/>
          <w:noProof/>
        </w:rPr>
        <w:t xml:space="preserve"> </w:t>
      </w:r>
      <w:r w:rsidRPr="0082770B">
        <w:rPr>
          <w:bCs/>
          <w:noProof/>
        </w:rPr>
        <w:t>(</w:t>
      </w:r>
      <w:hyperlink r:id="rId7" w:history="1">
        <w:r w:rsidRPr="006F0513">
          <w:rPr>
            <w:color w:val="0000FF"/>
            <w:u w:val="single"/>
          </w:rPr>
          <w:t>https://console.kinvey.com/login</w:t>
        </w:r>
      </w:hyperlink>
      <w:r w:rsidRPr="0082770B">
        <w:rPr>
          <w:bCs/>
          <w:noProof/>
        </w:rPr>
        <w:t>)</w:t>
      </w:r>
      <w:r>
        <w:rPr>
          <w:b/>
          <w:noProof/>
          <w:lang w:val="bg-BG"/>
        </w:rPr>
        <w:t xml:space="preserve"> </w:t>
      </w:r>
      <w:r>
        <w:rPr>
          <w:noProof/>
          <w:lang w:val="bg-BG"/>
        </w:rPr>
        <w:t>and create application to keep your data in the cloud.</w:t>
      </w:r>
    </w:p>
    <w:p w14:paraId="352C7159" w14:textId="1E67E57E" w:rsidR="006F0513" w:rsidRDefault="00164602" w:rsidP="006F0513">
      <w:pPr>
        <w:rPr>
          <w:noProof/>
          <w:lang w:val="bg-BG"/>
        </w:rPr>
      </w:pPr>
      <w:r>
        <w:rPr>
          <w:noProof/>
          <w:lang w:val="bg-BG"/>
        </w:rPr>
        <w:drawing>
          <wp:inline distT="0" distB="0" distL="0" distR="0" wp14:anchorId="480FD4BD" wp14:editId="54C4547D">
            <wp:extent cx="6397640" cy="1299797"/>
            <wp:effectExtent l="19050" t="19050" r="2222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24" cy="130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CA44" w14:textId="4F901644" w:rsidR="006F0513" w:rsidRDefault="006F0513" w:rsidP="006F0513">
      <w:pPr>
        <w:rPr>
          <w:bCs/>
          <w:noProof/>
        </w:rPr>
      </w:pPr>
      <w:r>
        <w:rPr>
          <w:noProof/>
          <w:lang w:val="bg-BG"/>
        </w:rPr>
        <w:t xml:space="preserve">Create a collection called </w:t>
      </w:r>
      <w:r w:rsidR="00164602">
        <w:rPr>
          <w:b/>
          <w:noProof/>
        </w:rPr>
        <w:t>offers</w:t>
      </w:r>
      <w:r>
        <w:rPr>
          <w:b/>
          <w:noProof/>
          <w:lang w:val="bg-BG"/>
        </w:rPr>
        <w:t xml:space="preserve">. </w:t>
      </w:r>
      <w:r>
        <w:rPr>
          <w:noProof/>
          <w:lang w:val="bg-BG"/>
        </w:rPr>
        <w:t xml:space="preserve">Each </w:t>
      </w:r>
      <w:r w:rsidR="00164602">
        <w:rPr>
          <w:b/>
          <w:noProof/>
        </w:rPr>
        <w:t>offer</w:t>
      </w:r>
      <w:r>
        <w:rPr>
          <w:noProof/>
          <w:lang w:val="bg-BG"/>
        </w:rPr>
        <w:t xml:space="preserve"> has a </w:t>
      </w:r>
      <w:r w:rsidR="00164602">
        <w:rPr>
          <w:b/>
          <w:noProof/>
        </w:rPr>
        <w:t>product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description</w:t>
      </w:r>
      <w:r>
        <w:rPr>
          <w:noProof/>
          <w:lang w:val="bg-BG"/>
        </w:rPr>
        <w:t xml:space="preserve">, </w:t>
      </w:r>
      <w:r w:rsidR="00164602">
        <w:rPr>
          <w:b/>
          <w:noProof/>
        </w:rPr>
        <w:t xml:space="preserve">price </w:t>
      </w:r>
      <w:r>
        <w:rPr>
          <w:noProof/>
          <w:lang w:val="bg-BG"/>
        </w:rPr>
        <w:t xml:space="preserve">and </w:t>
      </w:r>
      <w:r w:rsidR="00164602">
        <w:rPr>
          <w:b/>
          <w:noProof/>
        </w:rPr>
        <w:t>pictureUrl</w:t>
      </w:r>
      <w:r w:rsidR="00164602">
        <w:rPr>
          <w:bCs/>
          <w:noProof/>
        </w:rPr>
        <w:t>.</w:t>
      </w:r>
    </w:p>
    <w:p w14:paraId="3920AC63" w14:textId="0AEA1C06" w:rsidR="00164602" w:rsidRDefault="00164602" w:rsidP="006F0513">
      <w:pPr>
        <w:rPr>
          <w:bCs/>
          <w:noProof/>
        </w:rPr>
      </w:pPr>
      <w:r>
        <w:rPr>
          <w:noProof/>
        </w:rPr>
        <w:drawing>
          <wp:inline distT="0" distB="0" distL="0" distR="0" wp14:anchorId="681CFB34" wp14:editId="2E013723">
            <wp:extent cx="4263373" cy="2647950"/>
            <wp:effectExtent l="19050" t="19050" r="234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616" cy="2673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1D923" w14:textId="42E800CB" w:rsidR="00164602" w:rsidRDefault="00164602" w:rsidP="006F0513">
      <w:pPr>
        <w:rPr>
          <w:bCs/>
          <w:noProof/>
        </w:rPr>
      </w:pPr>
    </w:p>
    <w:p w14:paraId="59734549" w14:textId="3635DDAF" w:rsidR="00164602" w:rsidRDefault="00164602" w:rsidP="006F0513">
      <w:pPr>
        <w:rPr>
          <w:bCs/>
          <w:noProof/>
        </w:rPr>
      </w:pPr>
    </w:p>
    <w:p w14:paraId="4B864616" w14:textId="793B86B7" w:rsidR="00164602" w:rsidRDefault="00164602" w:rsidP="006F0513">
      <w:pPr>
        <w:rPr>
          <w:bCs/>
          <w:noProof/>
        </w:rPr>
      </w:pPr>
    </w:p>
    <w:p w14:paraId="7BAC1AAE" w14:textId="3FAE83CD" w:rsidR="00164602" w:rsidRDefault="00164602" w:rsidP="006F0513">
      <w:pPr>
        <w:rPr>
          <w:bCs/>
          <w:noProof/>
        </w:rPr>
      </w:pPr>
    </w:p>
    <w:p w14:paraId="25032917" w14:textId="77777777" w:rsidR="0082770B" w:rsidRDefault="0082770B" w:rsidP="006F0513">
      <w:pPr>
        <w:rPr>
          <w:bCs/>
          <w:noProof/>
        </w:rPr>
      </w:pPr>
    </w:p>
    <w:p w14:paraId="5D334E43" w14:textId="644ADCAA" w:rsidR="00164602" w:rsidRDefault="00164602" w:rsidP="006F0513">
      <w:pPr>
        <w:rPr>
          <w:bCs/>
          <w:noProof/>
        </w:rPr>
      </w:pPr>
      <w:r>
        <w:rPr>
          <w:bCs/>
          <w:noProof/>
        </w:rPr>
        <w:t>Here some example with already created offers:</w:t>
      </w:r>
    </w:p>
    <w:p w14:paraId="4BEC7E82" w14:textId="14887D53" w:rsidR="009801CC" w:rsidRDefault="00164602" w:rsidP="00164602">
      <w:pPr>
        <w:jc w:val="both"/>
        <w:rPr>
          <w:bCs/>
          <w:noProof/>
        </w:rPr>
      </w:pPr>
      <w:r>
        <w:rPr>
          <w:noProof/>
        </w:rPr>
        <w:drawing>
          <wp:inline distT="0" distB="0" distL="0" distR="0" wp14:anchorId="654FD61E" wp14:editId="2E9E154F">
            <wp:extent cx="6493119" cy="1489703"/>
            <wp:effectExtent l="19050" t="19050" r="2222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7371" cy="1497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C9339" w14:textId="7FACF488" w:rsidR="00164602" w:rsidRDefault="00164602" w:rsidP="00164602">
      <w:pPr>
        <w:pStyle w:val="Heading2"/>
        <w:rPr>
          <w:noProof/>
        </w:rPr>
      </w:pPr>
      <w:r>
        <w:rPr>
          <w:noProof/>
        </w:rPr>
        <w:t>Test the Kinvey REST Services</w:t>
      </w:r>
    </w:p>
    <w:p w14:paraId="292DF5CD" w14:textId="74390FAD" w:rsidR="0082770B" w:rsidRDefault="0082770B" w:rsidP="0082770B">
      <w:pPr>
        <w:rPr>
          <w:noProof/>
          <w:lang w:val="bg-BG"/>
        </w:rPr>
      </w:pPr>
      <w:r>
        <w:rPr>
          <w:noProof/>
          <w:lang w:val="bg-BG"/>
        </w:rPr>
        <w:t xml:space="preserve">Using </w:t>
      </w:r>
      <w:r>
        <w:rPr>
          <w:b/>
          <w:noProof/>
          <w:lang w:val="bg-BG"/>
        </w:rPr>
        <w:t xml:space="preserve">Postman </w:t>
      </w:r>
      <w:r>
        <w:rPr>
          <w:noProof/>
          <w:lang w:val="bg-BG"/>
        </w:rPr>
        <w:t xml:space="preserve">or other HTTP client tool (you can use Kinvey's built-in </w:t>
      </w:r>
      <w:r>
        <w:rPr>
          <w:b/>
          <w:noProof/>
          <w:lang w:val="bg-BG"/>
        </w:rPr>
        <w:t>API Console</w:t>
      </w:r>
      <w:r>
        <w:rPr>
          <w:noProof/>
          <w:lang w:val="bg-BG"/>
        </w:rPr>
        <w:t>), test the REST service end points:</w:t>
      </w:r>
    </w:p>
    <w:p w14:paraId="4C1B5DE0" w14:textId="47FA72BA" w:rsidR="0082770B" w:rsidRDefault="0082770B" w:rsidP="0082770B">
      <w:pPr>
        <w:pStyle w:val="Heading3"/>
        <w:rPr>
          <w:noProof/>
        </w:rPr>
      </w:pPr>
      <w:r>
        <w:rPr>
          <w:noProof/>
        </w:rPr>
        <w:t>User Registration (Sign-Up)</w:t>
      </w:r>
    </w:p>
    <w:p w14:paraId="6E101BB0" w14:textId="05FFFEBD" w:rsidR="0082770B" w:rsidRPr="0082770B" w:rsidRDefault="0082770B" w:rsidP="0082770B">
      <w:pPr>
        <w:rPr>
          <w:noProof/>
          <w:u w:val="single"/>
          <w:lang w:val="bg-BG"/>
        </w:rPr>
      </w:pPr>
      <w:r>
        <w:rPr>
          <w:noProof/>
          <w:lang w:val="bg-BG"/>
        </w:rPr>
        <w:t>The request needs "</w:t>
      </w:r>
      <w:r>
        <w:rPr>
          <w:b/>
          <w:noProof/>
          <w:lang w:val="bg-BG"/>
        </w:rPr>
        <w:t>Basic</w:t>
      </w:r>
      <w:r>
        <w:rPr>
          <w:noProof/>
          <w:lang w:val="bg-BG"/>
        </w:rPr>
        <w:t xml:space="preserve">" </w:t>
      </w:r>
      <w:r>
        <w:rPr>
          <w:b/>
          <w:noProof/>
          <w:lang w:val="bg-BG"/>
        </w:rPr>
        <w:t xml:space="preserve">authentication. </w:t>
      </w:r>
      <w:r>
        <w:rPr>
          <w:noProof/>
          <w:lang w:val="bg-BG"/>
        </w:rPr>
        <w:t xml:space="preserve">Use the Kinvey </w:t>
      </w:r>
      <w:r>
        <w:rPr>
          <w:b/>
          <w:noProof/>
          <w:lang w:val="bg-BG"/>
        </w:rPr>
        <w:t>App Key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 xml:space="preserve">App Secret </w:t>
      </w:r>
      <w:r>
        <w:rPr>
          <w:noProof/>
          <w:lang w:val="bg-BG"/>
        </w:rPr>
        <w:t>as credentials.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82770B" w14:paraId="2DABBD93" w14:textId="77777777" w:rsidTr="0082770B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229D" w14:textId="750AF593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82770B" w14:paraId="3C5648DB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706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8AD0" w14:textId="517F2E92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base64(app_</w:t>
            </w:r>
            <w:r>
              <w:t>key</w:t>
            </w:r>
            <w:r>
              <w:rPr>
                <w:lang w:val="bg-BG"/>
              </w:rPr>
              <w:t>:app_secret)</w:t>
            </w:r>
          </w:p>
          <w:p w14:paraId="61E22946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82770B" w14:paraId="32B0F4CE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5DF03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4DAF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5E5F302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11A89C06" w14:textId="74914AA5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"weakpass1</w:t>
            </w:r>
            <w:r>
              <w:t>23</w:t>
            </w:r>
            <w:r>
              <w:rPr>
                <w:lang w:val="bg-BG"/>
              </w:rPr>
              <w:t>"</w:t>
            </w:r>
          </w:p>
          <w:p w14:paraId="0C76553E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4AA911F6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C4F0A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7261020E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C19C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5482E2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"59930c78a743e20c7d3fca77",</w:t>
            </w:r>
          </w:p>
          <w:p w14:paraId="0D1F55A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"username": "testuser",</w:t>
            </w:r>
          </w:p>
          <w:p w14:paraId="0625A616" w14:textId="67DDEDD8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6D61593B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1EE825B1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E900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7D518EA5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A547D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82770B" w14:paraId="52455333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A87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0D1D49FA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BB83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43356A5" w14:textId="77777777" w:rsidR="0082770B" w:rsidRPr="0082770B" w:rsidRDefault="0082770B" w:rsidP="0082770B"/>
    <w:p w14:paraId="00B806F9" w14:textId="76FE428D" w:rsidR="0082770B" w:rsidRPr="00AE09F9" w:rsidRDefault="0082770B" w:rsidP="0082770B">
      <w:pPr>
        <w:pStyle w:val="Heading3"/>
      </w:pPr>
      <w:r>
        <w:t>User Login (Sign-In)</w:t>
      </w:r>
    </w:p>
    <w:p w14:paraId="134BFFA1" w14:textId="1FDC5F6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 login returns an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which is later used to authenticate the CRUD operations.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3"/>
        <w:gridCol w:w="7417"/>
      </w:tblGrid>
      <w:tr w:rsidR="00417D48" w14:paraId="1D092A4F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50B0" w14:textId="1F3FC38E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2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417D48" w14:paraId="7617442F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DF4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AB0C" w14:textId="34E659E4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</w:t>
            </w:r>
            <w:r w:rsidR="008A10AF">
              <w:t>user_username</w:t>
            </w:r>
            <w:r>
              <w:rPr>
                <w:lang w:val="bg-BG"/>
              </w:rPr>
              <w:t>:</w:t>
            </w:r>
            <w:r w:rsidR="008A10AF">
              <w:t>user</w:t>
            </w:r>
            <w:r>
              <w:rPr>
                <w:lang w:val="bg-BG"/>
              </w:rPr>
              <w:t>_</w:t>
            </w:r>
            <w:r w:rsidR="008A10AF">
              <w:t>password</w:t>
            </w:r>
            <w:r>
              <w:rPr>
                <w:lang w:val="bg-BG"/>
              </w:rPr>
              <w:t>)</w:t>
            </w:r>
          </w:p>
          <w:p w14:paraId="62D08F5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417D48" w14:paraId="246F9023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ACF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781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E58193F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34CD4846" w14:textId="5EB7387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425A7CB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6CA984AD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5AC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071BF90F" w14:textId="77777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E5E7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28EB911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"_id": "59930c78a743e20c7d3fca77",</w:t>
            </w:r>
          </w:p>
          <w:p w14:paraId="702900B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</w:t>
            </w:r>
          </w:p>
          <w:p w14:paraId="700DF1A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"_kmd": {</w:t>
            </w:r>
          </w:p>
          <w:p w14:paraId="61FD81D7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"authtoken":"8e6471bc-3712-4cfb-b92e-50e62a0c80….Duj5fHdM /7XHIe6KdY="</w:t>
            </w:r>
          </w:p>
          <w:p w14:paraId="556B090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…</w:t>
            </w:r>
          </w:p>
          <w:p w14:paraId="0645DE96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},</w:t>
            </w:r>
          </w:p>
          <w:p w14:paraId="4178C4D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…</w:t>
            </w:r>
          </w:p>
          <w:p w14:paraId="5123FCE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3ADE700C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D67C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15833C8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463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5645BB3" w14:textId="77777777" w:rsidR="00417D48" w:rsidRPr="00417D48" w:rsidRDefault="00417D48" w:rsidP="00417D48"/>
    <w:p w14:paraId="15F42452" w14:textId="2C9CC7E9" w:rsidR="0082770B" w:rsidRDefault="0082770B" w:rsidP="00417D48">
      <w:pPr>
        <w:pStyle w:val="Heading3"/>
      </w:pPr>
      <w:r>
        <w:t>User Logout</w:t>
      </w:r>
    </w:p>
    <w:p w14:paraId="15AE0658" w14:textId="51F75B7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To logout, you need to provide the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given by login/register as "</w:t>
      </w:r>
      <w:r>
        <w:rPr>
          <w:b/>
          <w:noProof/>
          <w:lang w:val="bg-BG"/>
        </w:rPr>
        <w:t>Kinvey</w:t>
      </w:r>
      <w:r>
        <w:rPr>
          <w:noProof/>
          <w:lang w:val="bg-BG"/>
        </w:rPr>
        <w:t>" authorization header.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2"/>
        <w:gridCol w:w="7358"/>
      </w:tblGrid>
      <w:tr w:rsidR="00417D48" w14:paraId="09D8EFF1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ABBB" w14:textId="47F36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/_logout</w:t>
              </w:r>
            </w:hyperlink>
            <w:r>
              <w:rPr>
                <w:noProof/>
                <w:lang w:val="bg-BG"/>
              </w:rPr>
              <w:t xml:space="preserve"> </w:t>
            </w:r>
          </w:p>
        </w:tc>
      </w:tr>
      <w:tr w:rsidR="00417D48" w14:paraId="46A0DD52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9D35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DDF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30D50F48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6570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7DB3A93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FEC8" w14:textId="6A47A49B" w:rsidR="00417D48" w:rsidRPr="003D0171" w:rsidRDefault="00417D48">
            <w:pPr>
              <w:jc w:val="both"/>
              <w:rPr>
                <w:rFonts w:ascii="Consolas" w:hAnsi="Consolas"/>
                <w:b/>
                <w:noProof/>
              </w:rPr>
            </w:pPr>
            <w:r w:rsidRPr="003D0171">
              <w:rPr>
                <w:rFonts w:ascii="Consolas" w:hAnsi="Consolas"/>
                <w:b/>
                <w:noProof/>
              </w:rPr>
              <w:t>n</w:t>
            </w:r>
            <w:r w:rsidRPr="003D0171">
              <w:rPr>
                <w:rFonts w:ascii="Consolas" w:hAnsi="Consolas"/>
                <w:b/>
              </w:rPr>
              <w:t>ull</w:t>
            </w:r>
          </w:p>
        </w:tc>
      </w:tr>
      <w:tr w:rsidR="00417D48" w14:paraId="4346ACBD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01B6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4626AB0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654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7F5072" w14:textId="77777777" w:rsidR="00417D48" w:rsidRPr="00417D48" w:rsidRDefault="00417D48" w:rsidP="00417D48"/>
    <w:p w14:paraId="3C926E88" w14:textId="7DB4E25A" w:rsidR="0082770B" w:rsidRDefault="0082770B" w:rsidP="00417D48">
      <w:pPr>
        <w:pStyle w:val="Heading3"/>
      </w:pPr>
      <w:r>
        <w:t>Dashboard (List All Offers)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417D48" w14:paraId="1E3616FA" w14:textId="77777777" w:rsidTr="00417D48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D7109" w14:textId="759B145B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GET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</w:t>
              </w:r>
              <w:r w:rsidRPr="00F84363">
                <w:rPr>
                  <w:rStyle w:val="Hyperlink"/>
                </w:rPr>
                <w:t>ffers</w:t>
              </w:r>
            </w:hyperlink>
          </w:p>
        </w:tc>
      </w:tr>
      <w:tr w:rsidR="00417D48" w14:paraId="63BE5CD4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C2AD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478E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64070683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0C0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1867432A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8601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[{</w:t>
            </w:r>
          </w:p>
          <w:p w14:paraId="26DA8D20" w14:textId="596E2AD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product</w:t>
            </w:r>
            <w:r>
              <w:rPr>
                <w:lang w:val="bg-BG"/>
              </w:rPr>
              <w:t>":"</w:t>
            </w:r>
            <w:r w:rsidR="005679BC">
              <w:t>Bike</w:t>
            </w:r>
            <w:r>
              <w:rPr>
                <w:lang w:val="bg-BG"/>
              </w:rPr>
              <w:t>",</w:t>
            </w:r>
          </w:p>
          <w:p w14:paraId="2964BE65" w14:textId="285B589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 w:rsidR="005679BC">
              <w:t>price</w:t>
            </w:r>
            <w:r>
              <w:rPr>
                <w:lang w:val="bg-BG"/>
              </w:rPr>
              <w:t>":"</w:t>
            </w:r>
            <w:r w:rsidR="005679BC">
              <w:t>399.99</w:t>
            </w:r>
            <w:r>
              <w:rPr>
                <w:lang w:val="bg-BG"/>
              </w:rPr>
              <w:t>",</w:t>
            </w:r>
          </w:p>
          <w:p w14:paraId="18E9044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"description":"Are you parent of...",</w:t>
            </w:r>
          </w:p>
          <w:p w14:paraId="1EA7BCEC" w14:textId="361EDC55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"imageU</w:t>
            </w:r>
            <w:r>
              <w:t>rl</w:t>
            </w:r>
            <w:r>
              <w:rPr>
                <w:lang w:val="bg-BG"/>
              </w:rPr>
              <w:t>":"https://....",</w:t>
            </w:r>
          </w:p>
          <w:p w14:paraId="2407713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"_acl":</w:t>
            </w:r>
          </w:p>
          <w:p w14:paraId="4C8F2FC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2C280B1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"creator":"5bfd4674682ae23931b4f91c"</w:t>
            </w:r>
          </w:p>
          <w:p w14:paraId="173DE3C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},</w:t>
            </w:r>
          </w:p>
          <w:p w14:paraId="3C58C1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"_kmd":</w:t>
            </w:r>
          </w:p>
          <w:p w14:paraId="33FCB00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7FF96BC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"lmt":"2018-11-28T15:25:24.521Z",</w:t>
            </w:r>
          </w:p>
          <w:p w14:paraId="1EA7D7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"ect":"2018-11-28T14:55:00.958Z"</w:t>
            </w:r>
          </w:p>
          <w:p w14:paraId="27FB9F7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</w:t>
            </w:r>
          </w:p>
          <w:p w14:paraId="7B220AD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}, …]</w:t>
            </w:r>
          </w:p>
        </w:tc>
      </w:tr>
      <w:tr w:rsidR="00417D48" w14:paraId="2F1EFE1B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1CE2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09E334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78A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F5C9A59" w14:textId="77777777" w:rsidR="00417D48" w:rsidRPr="00417D48" w:rsidRDefault="00417D48" w:rsidP="00417D48"/>
    <w:p w14:paraId="311D5FC6" w14:textId="5362401E" w:rsidR="0082770B" w:rsidRDefault="0082770B" w:rsidP="00417D48">
      <w:pPr>
        <w:pStyle w:val="Heading3"/>
      </w:pPr>
      <w:r>
        <w:t>Create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5679BC" w14:paraId="10DEBE81" w14:textId="77777777" w:rsidTr="005679B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4E76B" w14:textId="47230FF1" w:rsidR="005679BC" w:rsidRDefault="005679B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offers</w:t>
              </w:r>
            </w:hyperlink>
          </w:p>
        </w:tc>
      </w:tr>
      <w:tr w:rsidR="005679BC" w14:paraId="6B33B260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0B0B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776F8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32BBD6F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5679BC" w14:paraId="3322FA52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007D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29FBE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946F7D0" w14:textId="1770658F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product</w:t>
            </w:r>
            <w:r>
              <w:rPr>
                <w:lang w:val="bg-BG"/>
              </w:rPr>
              <w:t>": "</w:t>
            </w:r>
            <w:r w:rsidR="007D4DAC">
              <w:rPr>
                <w:lang w:val="bg-BG"/>
              </w:rPr>
              <w:t>Bike</w:t>
            </w:r>
            <w:r>
              <w:rPr>
                <w:lang w:val="bg-BG"/>
              </w:rPr>
              <w:t>",</w:t>
            </w:r>
          </w:p>
          <w:p w14:paraId="329DE4D1" w14:textId="1D55FA22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 xml:space="preserve">": </w:t>
            </w:r>
            <w:r w:rsidR="007D4DAC">
              <w:t>"399.99</w:t>
            </w:r>
            <w:r>
              <w:rPr>
                <w:lang w:val="bg-BG"/>
              </w:rPr>
              <w:t>",</w:t>
            </w:r>
          </w:p>
          <w:p w14:paraId="6E60024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14:paraId="74458F7A" w14:textId="41B2340A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 w:rsidR="007D4DAC">
              <w:t>rl</w:t>
            </w:r>
            <w:r>
              <w:rPr>
                <w:lang w:val="bg-BG"/>
              </w:rPr>
              <w:t>": "https://...",</w:t>
            </w:r>
          </w:p>
          <w:p w14:paraId="787B742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5679BC" w14:paraId="084E89CD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D7A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290326E4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D10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561A7EA3" w14:textId="01F15A79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</w:t>
            </w:r>
            <w:r w:rsidR="007D4DAC">
              <w:t>product</w:t>
            </w:r>
            <w:r>
              <w:rPr>
                <w:lang w:val="bg-BG"/>
              </w:rPr>
              <w:t>": "</w:t>
            </w:r>
            <w:r w:rsidR="007D4DAC">
              <w:t>Bike</w:t>
            </w:r>
            <w:r>
              <w:rPr>
                <w:lang w:val="bg-BG"/>
              </w:rPr>
              <w:t>",</w:t>
            </w:r>
          </w:p>
          <w:p w14:paraId="51791A8A" w14:textId="3B55F9F0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</w:t>
            </w:r>
            <w:r w:rsidR="007D4DAC">
              <w:t>price</w:t>
            </w:r>
            <w:r>
              <w:rPr>
                <w:lang w:val="bg-BG"/>
              </w:rPr>
              <w:t>": "</w:t>
            </w:r>
            <w:r w:rsidR="007D4DAC">
              <w:t>399.99</w:t>
            </w:r>
            <w:r>
              <w:rPr>
                <w:lang w:val="bg-BG"/>
              </w:rPr>
              <w:t>",</w:t>
            </w:r>
          </w:p>
          <w:p w14:paraId="2DFC0C7B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"description": "Are you parent of...",</w:t>
            </w:r>
          </w:p>
          <w:p w14:paraId="7A40078B" w14:textId="259D879D" w:rsidR="005679BC" w:rsidRDefault="005679B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"imageU</w:t>
            </w:r>
            <w:r w:rsidR="007D4DAC">
              <w:t>rl</w:t>
            </w:r>
            <w:r>
              <w:rPr>
                <w:lang w:val="bg-BG"/>
              </w:rPr>
              <w:t>": "https://...",</w:t>
            </w:r>
          </w:p>
          <w:p w14:paraId="056E5E21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"_acl": {</w:t>
            </w:r>
          </w:p>
          <w:p w14:paraId="761DCA9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  "creator": "5bfd4674682ae23931b4f91c"</w:t>
            </w:r>
          </w:p>
          <w:p w14:paraId="6FF0E77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},</w:t>
            </w:r>
          </w:p>
          <w:p w14:paraId="07EC31C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"_kmd": {</w:t>
            </w:r>
          </w:p>
          <w:p w14:paraId="0B3E2A50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"lmt": "2018-11-28T15:39:58.801Z",</w:t>
            </w:r>
          </w:p>
          <w:p w14:paraId="6AE9E712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"ect": "2018-11-28T15:39:58.801Z"</w:t>
            </w:r>
          </w:p>
          <w:p w14:paraId="2A529D98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},</w:t>
            </w:r>
          </w:p>
          <w:p w14:paraId="3E749407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"_id": "5bfeb6ce682ae23931bf7d26"</w:t>
            </w:r>
          </w:p>
          <w:p w14:paraId="195FB925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5679BC" w14:paraId="035A264E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2A4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22A7D776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926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7B429FA1" w14:textId="77777777" w:rsidR="005679BC" w:rsidRPr="005679BC" w:rsidRDefault="005679BC" w:rsidP="005679BC"/>
    <w:p w14:paraId="4D244857" w14:textId="4EF7B098" w:rsidR="0082770B" w:rsidRDefault="0082770B" w:rsidP="00417D48">
      <w:pPr>
        <w:pStyle w:val="Heading3"/>
      </w:pPr>
      <w:r>
        <w:lastRenderedPageBreak/>
        <w:t>Edit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76"/>
        <w:gridCol w:w="7384"/>
      </w:tblGrid>
      <w:tr w:rsidR="007D4DAC" w14:paraId="00C84312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110F" w14:textId="77014E2B" w:rsidR="007D4DAC" w:rsidRDefault="007D4DA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PUT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offers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7D4DAC" w14:paraId="1B12866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BC1E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A95A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2A2CFDD4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7D4DAC" w14:paraId="606551B2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A0C1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5D5F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4DDDEED" w14:textId="2A207250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</w:t>
            </w:r>
            <w:r>
              <w:t>product</w:t>
            </w:r>
            <w:r>
              <w:rPr>
                <w:lang w:val="bg-BG"/>
              </w:rPr>
              <w:t>": "</w:t>
            </w:r>
            <w:r>
              <w:t>Bike</w:t>
            </w:r>
            <w:r>
              <w:rPr>
                <w:lang w:val="bg-BG"/>
              </w:rPr>
              <w:t>",</w:t>
            </w:r>
          </w:p>
          <w:p w14:paraId="1EBDEDCD" w14:textId="742B7418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>": "</w:t>
            </w:r>
            <w:r>
              <w:t>499.99</w:t>
            </w:r>
            <w:r>
              <w:rPr>
                <w:lang w:val="bg-BG"/>
              </w:rPr>
              <w:t>",</w:t>
            </w:r>
          </w:p>
          <w:p w14:paraId="77588D13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14:paraId="1B2911EB" w14:textId="5CCB3FAD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>
              <w:t>rl</w:t>
            </w:r>
            <w:r>
              <w:rPr>
                <w:lang w:val="bg-BG"/>
              </w:rPr>
              <w:t>": "https://...",</w:t>
            </w:r>
          </w:p>
          <w:p w14:paraId="643D1266" w14:textId="77777777" w:rsidR="007D4DAC" w:rsidRDefault="007D4DA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}</w:t>
            </w:r>
          </w:p>
          <w:p w14:paraId="018B8476" w14:textId="23A0A094" w:rsidR="007D4DAC" w:rsidRDefault="007D4DAC" w:rsidP="007D4DAC">
            <w:pPr>
              <w:pStyle w:val="Code"/>
              <w:rPr>
                <w:lang w:val="bg-BG"/>
              </w:rPr>
            </w:pPr>
          </w:p>
        </w:tc>
      </w:tr>
      <w:tr w:rsidR="007D4DAC" w14:paraId="3CF36C48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07A9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BEB636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0AF5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CEE54F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"59931398996ab5127d2a84d1",</w:t>
            </w:r>
          </w:p>
          <w:p w14:paraId="7E3D3F4B" w14:textId="2D906AAC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</w:t>
            </w:r>
            <w:r>
              <w:t>product</w:t>
            </w:r>
            <w:r>
              <w:rPr>
                <w:lang w:val="bg-BG"/>
              </w:rPr>
              <w:t>": "</w:t>
            </w:r>
            <w:r>
              <w:t>Bike</w:t>
            </w:r>
            <w:r>
              <w:rPr>
                <w:lang w:val="bg-BG"/>
              </w:rPr>
              <w:t>",</w:t>
            </w:r>
          </w:p>
          <w:p w14:paraId="0EB224B9" w14:textId="3EBBEF76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>": "</w:t>
            </w:r>
            <w:r>
              <w:t>499.99</w:t>
            </w:r>
            <w:r>
              <w:rPr>
                <w:lang w:val="bg-BG"/>
              </w:rPr>
              <w:t>",</w:t>
            </w:r>
          </w:p>
          <w:p w14:paraId="63378613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14:paraId="641F81EF" w14:textId="48049F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>
              <w:t>rl</w:t>
            </w:r>
            <w:r>
              <w:rPr>
                <w:lang w:val="bg-BG"/>
              </w:rPr>
              <w:t>": "https://...",</w:t>
            </w:r>
          </w:p>
          <w:p w14:paraId="28075923" w14:textId="15F7BB95" w:rsidR="007D4DAC" w:rsidRDefault="007D4DAC" w:rsidP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7D4DAC" w14:paraId="2C36945B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D474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91C5F3A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FBED" w14:textId="77777777" w:rsidR="007D4DAC" w:rsidRDefault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F3E9110" w14:textId="77777777" w:rsidR="007D4DAC" w:rsidRPr="007D4DAC" w:rsidRDefault="007D4DAC" w:rsidP="007D4DAC"/>
    <w:p w14:paraId="08B4D55F" w14:textId="77777777" w:rsidR="007D4DAC" w:rsidRDefault="0082770B" w:rsidP="00417D48">
      <w:pPr>
        <w:pStyle w:val="Heading3"/>
      </w:pPr>
      <w:r>
        <w:t>Delete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25"/>
        <w:gridCol w:w="7335"/>
      </w:tblGrid>
      <w:tr w:rsidR="007D4DAC" w14:paraId="379795BA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5DA7" w14:textId="2B48CC13" w:rsidR="007D4DAC" w:rsidRDefault="007D4DAC">
            <w:pPr>
              <w:spacing w:after="0"/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DELETE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noProof/>
                  <w:lang w:val="bg-BG"/>
                </w:rPr>
                <w:t>s/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7D4DAC" w14:paraId="5004659C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D40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6ACF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7D4DAC" w14:paraId="413C6BA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AE66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265B0E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0D2B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185DF5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"count": 1</w:t>
            </w:r>
          </w:p>
          <w:p w14:paraId="67D7148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7D4DAC" w14:paraId="71B7CB4F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A6D89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348FD62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5F9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7D4DAC" w14:paraId="34E47116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9827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127CCCC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912D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C92FB07" w14:textId="7AC07609" w:rsidR="00417D48" w:rsidRDefault="00AE09F9" w:rsidP="00AE09F9">
      <w:pPr>
        <w:pStyle w:val="Heading2"/>
      </w:pPr>
      <w:r>
        <w:t>SoftBay - HTML and CSS</w:t>
      </w:r>
    </w:p>
    <w:p w14:paraId="798B84C0" w14:textId="77777777" w:rsidR="003D0171" w:rsidRDefault="007E5D3F" w:rsidP="003D0171">
      <w:pPr>
        <w:rPr>
          <w:noProof/>
          <w:lang w:val="bg-BG"/>
        </w:rPr>
      </w:pPr>
      <w:r>
        <w:rPr>
          <w:noProof/>
          <w:lang w:val="bg-BG"/>
        </w:rPr>
        <w:t xml:space="preserve">You have been given the web design of the application as </w:t>
      </w:r>
      <w:r>
        <w:rPr>
          <w:b/>
          <w:noProof/>
          <w:lang w:val="bg-BG"/>
        </w:rPr>
        <w:t>HTML</w:t>
      </w:r>
      <w:r>
        <w:rPr>
          <w:noProof/>
          <w:lang w:val="bg-BG"/>
        </w:rPr>
        <w:t xml:space="preserve"> + </w:t>
      </w:r>
      <w:r>
        <w:rPr>
          <w:b/>
          <w:noProof/>
          <w:lang w:val="bg-BG"/>
        </w:rPr>
        <w:t>CSS</w:t>
      </w:r>
      <w:r>
        <w:rPr>
          <w:noProof/>
          <w:lang w:val="bg-BG"/>
        </w:rPr>
        <w:t xml:space="preserve"> files.</w:t>
      </w:r>
    </w:p>
    <w:p w14:paraId="737E1557" w14:textId="0FBED85B" w:rsidR="007E5D3F" w:rsidRDefault="007E5D3F" w:rsidP="003D0171">
      <w:pPr>
        <w:rPr>
          <w:noProof/>
          <w:lang w:val="bg-BG"/>
        </w:rPr>
      </w:pPr>
      <w:r w:rsidRPr="003D0171">
        <w:rPr>
          <w:noProof/>
          <w:lang w:val="bg-BG"/>
        </w:rPr>
        <w:t xml:space="preserve">Initially all views and forms are shown by the HTML. </w:t>
      </w:r>
      <w:r w:rsidR="003D0171"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 w:rsidR="003D0171"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14:paraId="447D2EB5" w14:textId="193F38A9" w:rsidR="007E5D3F" w:rsidRPr="003D0171" w:rsidRDefault="007E5D3F" w:rsidP="007E5D3F">
      <w:pPr>
        <w:rPr>
          <w:noProof/>
        </w:rPr>
      </w:pPr>
      <w:r w:rsidRPr="003D0171">
        <w:rPr>
          <w:rStyle w:val="Heading4Char"/>
        </w:rPr>
        <w:t>Important</w:t>
      </w:r>
      <w:r w:rsidR="003D0171">
        <w:rPr>
          <w:noProof/>
        </w:rPr>
        <w:br/>
      </w:r>
      <w:r>
        <w:rPr>
          <w:noProof/>
          <w:lang w:val="bg-BG"/>
        </w:rPr>
        <w:t>Don</w:t>
      </w:r>
      <w:r w:rsidR="003D0171">
        <w:rPr>
          <w:noProof/>
        </w:rPr>
        <w:t>'</w:t>
      </w:r>
      <w:r>
        <w:rPr>
          <w:noProof/>
          <w:lang w:val="bg-BG"/>
        </w:rPr>
        <w:t>t change the elements</w:t>
      </w:r>
      <w:r w:rsidR="003D0171"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Strong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Strong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Strong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14:paraId="6AC1413C" w14:textId="3CFC0288" w:rsidR="00722F9B" w:rsidRDefault="00722F9B" w:rsidP="00722F9B">
      <w:pPr>
        <w:pStyle w:val="Heading2"/>
        <w:rPr>
          <w:noProof/>
        </w:rPr>
      </w:pPr>
      <w:r>
        <w:rPr>
          <w:noProof/>
        </w:rPr>
        <w:t>SoftBay - Client-Side Web Application</w:t>
      </w:r>
    </w:p>
    <w:p w14:paraId="265D96B4" w14:textId="169EBA00" w:rsidR="00722F9B" w:rsidRDefault="00722F9B" w:rsidP="00722F9B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>
        <w:rPr>
          <w:b/>
          <w:noProof/>
        </w:rPr>
        <w:t>offers</w:t>
      </w:r>
      <w:r>
        <w:rPr>
          <w:noProof/>
          <w:lang w:val="bg-BG"/>
        </w:rPr>
        <w:t>. Implement the functionality described below.</w:t>
      </w:r>
    </w:p>
    <w:p w14:paraId="4AE7E3ED" w14:textId="07F89CCD" w:rsidR="00722F9B" w:rsidRDefault="00722F9B" w:rsidP="00722F9B">
      <w:pPr>
        <w:pStyle w:val="Heading3"/>
        <w:rPr>
          <w:noProof/>
        </w:rPr>
      </w:pPr>
      <w:r>
        <w:rPr>
          <w:noProof/>
        </w:rPr>
        <w:t>Navigation Bar (Header)</w:t>
      </w:r>
      <w:r w:rsidR="000B0335">
        <w:rPr>
          <w:noProof/>
        </w:rPr>
        <w:t xml:space="preserve"> (5)</w:t>
      </w:r>
    </w:p>
    <w:p w14:paraId="4B92B93A" w14:textId="77777777" w:rsidR="00A823ED" w:rsidRDefault="00A823ED" w:rsidP="00A823ED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14:paraId="56D8B498" w14:textId="77777777" w:rsidR="00A823ED" w:rsidRPr="00D532E1" w:rsidRDefault="00A823ED" w:rsidP="00D532E1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14:paraId="529512D8" w14:textId="437262A4" w:rsidR="00A823ED" w:rsidRPr="009E71C7" w:rsidRDefault="00A823ED" w:rsidP="00D532E1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="009E71C7"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14:paraId="09E3B7DC" w14:textId="73BA178A" w:rsidR="00A823ED" w:rsidRPr="009E71C7" w:rsidRDefault="00A823ED" w:rsidP="009E71C7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>
        <w:rPr>
          <w:rStyle w:val="CodeChar"/>
        </w:rPr>
        <w:t>SoftBay]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>
        <w:rPr>
          <w:rStyle w:val="CodeChar"/>
        </w:rPr>
        <w:t>Dashboard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</w:rPr>
        <w:t>[Create Offer]</w:t>
      </w:r>
      <w:r w:rsidR="003D0171" w:rsidRPr="009E71C7">
        <w:rPr>
          <w:b/>
          <w:bCs/>
          <w:noProof/>
        </w:rPr>
        <w:t xml:space="preserve"> </w:t>
      </w:r>
      <w:r>
        <w:rPr>
          <w:noProof/>
        </w:rPr>
        <w:t xml:space="preserve">and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14:paraId="407EC6B8" w14:textId="6847F6F5" w:rsidR="003D0171" w:rsidRDefault="003D0171" w:rsidP="00A823ED">
      <w:r>
        <w:rPr>
          <w:noProof/>
        </w:rPr>
        <w:drawing>
          <wp:inline distT="0" distB="0" distL="0" distR="0" wp14:anchorId="2BDA0AA5" wp14:editId="64B9AAB5">
            <wp:extent cx="5972810" cy="301625"/>
            <wp:effectExtent l="19050" t="19050" r="2794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E1077" w14:textId="5F181CCE" w:rsidR="00D532E1" w:rsidRPr="009E71C7" w:rsidRDefault="00D532E1" w:rsidP="009E71C7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Pr="009E71C7">
        <w:rPr>
          <w:rFonts w:ascii="Consolas" w:hAnsi="Consolas"/>
          <w:b/>
          <w:bCs/>
          <w:noProof/>
        </w:rPr>
        <w:t>SoftBay</w:t>
      </w:r>
      <w:r w:rsidRPr="009E71C7">
        <w:rPr>
          <w:b/>
          <w:bCs/>
          <w:noProof/>
        </w:rPr>
        <w:t xml:space="preserve">] </w:t>
      </w:r>
      <w:r>
        <w:rPr>
          <w:noProof/>
        </w:rPr>
        <w:t xml:space="preserve">and </w:t>
      </w:r>
      <w:r w:rsidRPr="009E71C7">
        <w:rPr>
          <w:b/>
          <w:bCs/>
          <w:noProof/>
        </w:rPr>
        <w:t>[</w:t>
      </w:r>
      <w:r w:rsidR="00384111">
        <w:rPr>
          <w:rFonts w:ascii="Consolas" w:hAnsi="Consolas"/>
          <w:b/>
          <w:bCs/>
          <w:noProof/>
        </w:rPr>
        <w:t>Login</w:t>
      </w:r>
      <w:r w:rsidRPr="009E71C7">
        <w:rPr>
          <w:b/>
          <w:bCs/>
          <w:noProof/>
        </w:rPr>
        <w:t>]</w:t>
      </w:r>
    </w:p>
    <w:p w14:paraId="0153521F" w14:textId="419B6FF2" w:rsidR="00722F9B" w:rsidRPr="00722F9B" w:rsidRDefault="00B46C57" w:rsidP="00722F9B">
      <w:r>
        <w:rPr>
          <w:noProof/>
        </w:rPr>
        <w:drawing>
          <wp:inline distT="0" distB="0" distL="0" distR="0" wp14:anchorId="03226046" wp14:editId="4C66C799">
            <wp:extent cx="5972810" cy="299085"/>
            <wp:effectExtent l="19050" t="19050" r="2794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CD498" w14:textId="6373C851" w:rsidR="009E71C7" w:rsidRDefault="00722F9B" w:rsidP="009E71C7">
      <w:pPr>
        <w:pStyle w:val="Heading3"/>
        <w:rPr>
          <w:noProof/>
        </w:rPr>
      </w:pPr>
      <w:r>
        <w:rPr>
          <w:noProof/>
        </w:rPr>
        <w:t>Footer</w:t>
      </w:r>
    </w:p>
    <w:p w14:paraId="54B12326" w14:textId="4C0FD1BE" w:rsidR="00722F9B" w:rsidRPr="00722F9B" w:rsidRDefault="00722F9B" w:rsidP="00722F9B">
      <w:r>
        <w:rPr>
          <w:noProof/>
        </w:rPr>
        <w:drawing>
          <wp:inline distT="0" distB="0" distL="0" distR="0" wp14:anchorId="15EE4A6E" wp14:editId="318F7DCC">
            <wp:extent cx="5972810" cy="289560"/>
            <wp:effectExtent l="19050" t="19050" r="2794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5CD8A" w14:textId="588887FB" w:rsidR="00722F9B" w:rsidRDefault="00722F9B" w:rsidP="00722F9B">
      <w:pPr>
        <w:pStyle w:val="Heading3"/>
        <w:rPr>
          <w:noProof/>
        </w:rPr>
      </w:pPr>
      <w:r>
        <w:rPr>
          <w:noProof/>
        </w:rPr>
        <w:t>Register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54EDBA2F" w14:textId="77777777" w:rsidR="009E71C7" w:rsidRPr="00125D48" w:rsidRDefault="009E71C7" w:rsidP="009E71C7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3F0C82E7" w14:textId="77777777" w:rsidR="009E71C7" w:rsidRPr="00125D48" w:rsidRDefault="009E71C7" w:rsidP="009E71C7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14:paraId="5E06ABFC" w14:textId="4D50C134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The </w:t>
      </w:r>
      <w:r w:rsidRPr="00125D48">
        <w:rPr>
          <w:b/>
          <w:noProof/>
          <w:lang w:val="bg-BG"/>
        </w:rPr>
        <w:t>username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14:paraId="58E27E9D" w14:textId="2707611A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042024C8" w14:textId="5CAFE3A2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="00825C36">
        <w:rPr>
          <w:noProof/>
        </w:rPr>
        <w:t xml:space="preserve">,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14:paraId="2132DDD0" w14:textId="7C4E48FA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E4CD756" w14:textId="77777777" w:rsidR="009E71C7" w:rsidRPr="009E71C7" w:rsidRDefault="009E71C7" w:rsidP="009E71C7"/>
    <w:p w14:paraId="108B1C29" w14:textId="43C98109" w:rsidR="00722F9B" w:rsidRDefault="00B46C57" w:rsidP="00722F9B">
      <w:r>
        <w:rPr>
          <w:noProof/>
        </w:rPr>
        <w:drawing>
          <wp:inline distT="0" distB="0" distL="0" distR="0" wp14:anchorId="246800C0" wp14:editId="10F0AFBB">
            <wp:extent cx="5972810" cy="3502025"/>
            <wp:effectExtent l="19050" t="19050" r="2794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E4B14" w14:textId="3E060FD7" w:rsidR="004A20E3" w:rsidRPr="004A20E3" w:rsidRDefault="004A20E3" w:rsidP="004A20E3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 w:rsidR="00B46C57">
        <w:rPr>
          <w:rFonts w:ascii="Consolas" w:hAnsi="Consolas"/>
          <w:b/>
          <w:noProof/>
          <w:u w:val="single"/>
        </w:rPr>
        <w:t>Login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 w:rsidR="00B46C57">
        <w:rPr>
          <w:b/>
          <w:noProof/>
          <w:u w:val="single"/>
        </w:rPr>
        <w:t xml:space="preserve">register </w:t>
      </w:r>
      <w:r w:rsidRPr="004A20E3">
        <w:rPr>
          <w:b/>
          <w:noProof/>
          <w:u w:val="single"/>
        </w:rPr>
        <w:t>form</w:t>
      </w:r>
      <w:r>
        <w:rPr>
          <w:b/>
          <w:noProof/>
          <w:u w:val="single"/>
        </w:rPr>
        <w:t xml:space="preserve"> (view)</w:t>
      </w:r>
    </w:p>
    <w:p w14:paraId="1E79BE17" w14:textId="77777777" w:rsidR="004A20E3" w:rsidRPr="00722F9B" w:rsidRDefault="004A20E3" w:rsidP="00722F9B"/>
    <w:p w14:paraId="639A70E9" w14:textId="160814FE" w:rsidR="00722F9B" w:rsidRDefault="00722F9B" w:rsidP="00722F9B">
      <w:pPr>
        <w:pStyle w:val="Heading3"/>
        <w:rPr>
          <w:noProof/>
        </w:rPr>
      </w:pPr>
      <w:r>
        <w:rPr>
          <w:noProof/>
        </w:rPr>
        <w:t>Login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697B93F7" w14:textId="77777777" w:rsidR="00D532E1" w:rsidRDefault="00D532E1" w:rsidP="00D532E1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>
        <w:rPr>
          <w:b/>
          <w:noProof/>
          <w:lang w:val="bg-BG"/>
        </w:rPr>
        <w:t>username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14:paraId="44E86A42" w14:textId="0629E8A0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="00825C36">
        <w:rPr>
          <w:noProof/>
        </w:rPr>
        <w:t xml:space="preserve"> should be displayed with the </w:t>
      </w:r>
      <w:r w:rsidR="00825C36" w:rsidRPr="00825C36">
        <w:rPr>
          <w:b/>
          <w:bCs/>
          <w:noProof/>
        </w:rPr>
        <w:t>right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navbar</w:t>
      </w:r>
      <w:r w:rsidR="00825C36">
        <w:rPr>
          <w:noProof/>
        </w:rPr>
        <w:t>.</w:t>
      </w:r>
    </w:p>
    <w:p w14:paraId="1A1A3C83" w14:textId="1B9C3FE1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14:paraId="18FFFA60" w14:textId="2E1434F0" w:rsidR="00722F9B" w:rsidRDefault="00B46C57" w:rsidP="00722F9B">
      <w:r>
        <w:rPr>
          <w:noProof/>
        </w:rPr>
        <w:lastRenderedPageBreak/>
        <w:drawing>
          <wp:inline distT="0" distB="0" distL="0" distR="0" wp14:anchorId="583F9960" wp14:editId="59614A6D">
            <wp:extent cx="5972810" cy="3415030"/>
            <wp:effectExtent l="19050" t="19050" r="2794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838EF" w14:textId="1E233559" w:rsidR="004A20E3" w:rsidRPr="004A20E3" w:rsidRDefault="004A20E3" w:rsidP="004A20E3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 w:rsidR="00B46C57">
        <w:rPr>
          <w:rFonts w:ascii="Consolas" w:hAnsi="Consolas"/>
          <w:b/>
          <w:noProof/>
          <w:u w:val="single"/>
        </w:rPr>
        <w:t>Register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 w:rsidRPr="004A20E3">
        <w:rPr>
          <w:b/>
          <w:noProof/>
          <w:u w:val="single"/>
        </w:rPr>
        <w:t>register form</w:t>
      </w:r>
      <w:r>
        <w:rPr>
          <w:b/>
          <w:noProof/>
          <w:u w:val="single"/>
        </w:rPr>
        <w:t xml:space="preserve"> (view)</w:t>
      </w:r>
    </w:p>
    <w:p w14:paraId="7BABBDEE" w14:textId="4BDD5CB1" w:rsidR="001C163B" w:rsidRDefault="001C163B" w:rsidP="001C163B">
      <w:pPr>
        <w:pStyle w:val="Heading3"/>
      </w:pPr>
      <w:r>
        <w:t>Logout</w:t>
      </w:r>
      <w:r w:rsidR="00215086">
        <w:t xml:space="preserve"> (5)</w:t>
      </w:r>
    </w:p>
    <w:p w14:paraId="0BB3F57D" w14:textId="77777777" w:rsidR="001C163B" w:rsidRDefault="001C163B" w:rsidP="001C163B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14:paraId="11DD615A" w14:textId="20002F56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 w:rsidR="00486BF0"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 w:rsidR="00486BF0"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14:paraId="74EC8239" w14:textId="77777777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The </w:t>
      </w:r>
      <w:r>
        <w:rPr>
          <w:b/>
          <w:noProof/>
          <w:lang w:val="bg-BG"/>
        </w:rPr>
        <w:t>"logout" REST service</w:t>
      </w:r>
      <w:r>
        <w:rPr>
          <w:noProof/>
          <w:lang w:val="bg-BG"/>
        </w:rPr>
        <w:t xml:space="preserve"> at the back-end  </w:t>
      </w:r>
      <w:r>
        <w:rPr>
          <w:b/>
          <w:noProof/>
          <w:lang w:val="bg-BG"/>
        </w:rPr>
        <w:t>must</w:t>
      </w:r>
      <w:r>
        <w:rPr>
          <w:noProof/>
          <w:lang w:val="bg-BG"/>
        </w:rPr>
        <w:t xml:space="preserve"> be called at logout</w:t>
      </w:r>
    </w:p>
    <w:p w14:paraId="21DBB0F6" w14:textId="6A9AF6ED" w:rsidR="001C163B" w:rsidRPr="00DD435F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14:paraId="7B5CBC9C" w14:textId="6F5BDDFF" w:rsidR="00DD435F" w:rsidRDefault="00DD435F" w:rsidP="00DD435F">
      <w:pPr>
        <w:pStyle w:val="Heading3"/>
        <w:rPr>
          <w:noProof/>
        </w:rPr>
      </w:pPr>
      <w:r>
        <w:rPr>
          <w:noProof/>
        </w:rPr>
        <w:t>Home Page</w:t>
      </w:r>
      <w:r w:rsidR="00215086">
        <w:rPr>
          <w:noProof/>
        </w:rPr>
        <w:t xml:space="preserve"> (5)</w:t>
      </w:r>
    </w:p>
    <w:p w14:paraId="2FBC993F" w14:textId="10B801BE" w:rsidR="00DD435F" w:rsidRPr="00A1238F" w:rsidRDefault="00DD435F" w:rsidP="00DD435F">
      <w:pPr>
        <w:rPr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384111">
        <w:rPr>
          <w:noProof/>
        </w:rPr>
        <w:t xml:space="preserve"> </w:t>
      </w:r>
      <w:r w:rsidR="00384111" w:rsidRPr="004A20E3">
        <w:rPr>
          <w:noProof/>
          <w:u w:val="single"/>
        </w:rPr>
        <w:t>[</w:t>
      </w:r>
      <w:r w:rsidR="00384111">
        <w:rPr>
          <w:rFonts w:ascii="Consolas" w:hAnsi="Consolas"/>
          <w:b/>
          <w:noProof/>
          <w:u w:val="single"/>
        </w:rPr>
        <w:t>SoftBay</w:t>
      </w:r>
      <w:r w:rsidR="00384111" w:rsidRPr="004A20E3">
        <w:rPr>
          <w:noProof/>
          <w:u w:val="single"/>
        </w:rPr>
        <w:t xml:space="preserve">] </w:t>
      </w:r>
      <w:r w:rsidR="00384111" w:rsidRPr="004A20E3">
        <w:rPr>
          <w:b/>
          <w:noProof/>
          <w:u w:val="single"/>
        </w:rPr>
        <w:t xml:space="preserve">button </w:t>
      </w:r>
      <w:r w:rsidR="00384111" w:rsidRPr="004A20E3">
        <w:rPr>
          <w:noProof/>
          <w:u w:val="single"/>
        </w:rPr>
        <w:t xml:space="preserve">should refer to the </w:t>
      </w:r>
      <w:r w:rsidR="00384111">
        <w:rPr>
          <w:b/>
          <w:noProof/>
          <w:u w:val="single"/>
        </w:rPr>
        <w:t>home</w:t>
      </w:r>
      <w:r w:rsidR="00384111" w:rsidRPr="004A20E3">
        <w:rPr>
          <w:b/>
          <w:noProof/>
          <w:u w:val="single"/>
        </w:rPr>
        <w:t xml:space="preserve"> </w:t>
      </w:r>
      <w:r w:rsidR="00384111">
        <w:rPr>
          <w:b/>
          <w:noProof/>
          <w:u w:val="single"/>
        </w:rPr>
        <w:t>page</w:t>
      </w:r>
      <w:r w:rsidR="00384111">
        <w:rPr>
          <w:b/>
          <w:noProof/>
          <w:u w:val="single"/>
        </w:rPr>
        <w:t xml:space="preserve"> (view)</w:t>
      </w:r>
    </w:p>
    <w:p w14:paraId="714FC101" w14:textId="77777777" w:rsidR="00DD435F" w:rsidRDefault="00DD435F" w:rsidP="00DD435F">
      <w:r>
        <w:rPr>
          <w:noProof/>
        </w:rPr>
        <w:lastRenderedPageBreak/>
        <w:drawing>
          <wp:inline distT="0" distB="0" distL="0" distR="0" wp14:anchorId="499B7719" wp14:editId="475F3B5B">
            <wp:extent cx="6064667" cy="2662238"/>
            <wp:effectExtent l="19050" t="19050" r="1270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4667" cy="2662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C2945" w14:textId="77777777" w:rsidR="00DD435F" w:rsidRPr="009E71C7" w:rsidRDefault="00DD435F" w:rsidP="00DD435F">
      <w:pPr>
        <w:rPr>
          <w:noProof/>
          <w:lang w:val="bg-BG"/>
        </w:rPr>
      </w:pPr>
      <w:r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36B7F0BE" w14:textId="39BA103C" w:rsidR="00DD435F" w:rsidRPr="00722F9B" w:rsidRDefault="00384111" w:rsidP="00DD435F">
      <w:r>
        <w:rPr>
          <w:noProof/>
        </w:rPr>
        <w:drawing>
          <wp:inline distT="0" distB="0" distL="0" distR="0" wp14:anchorId="320DAE3B" wp14:editId="2F0B1162">
            <wp:extent cx="5972810" cy="3123565"/>
            <wp:effectExtent l="19050" t="19050" r="2794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FE200" w14:textId="77777777" w:rsidR="00DD435F" w:rsidRPr="00DD435F" w:rsidRDefault="00DD435F" w:rsidP="00DD435F">
      <w:pPr>
        <w:spacing w:before="120" w:after="160" w:line="240" w:lineRule="auto"/>
        <w:jc w:val="both"/>
        <w:rPr>
          <w:noProof/>
          <w:lang w:val="bg-BG"/>
        </w:rPr>
      </w:pPr>
    </w:p>
    <w:p w14:paraId="2AF9EB35" w14:textId="791B9680" w:rsidR="00722F9B" w:rsidRDefault="00722F9B" w:rsidP="00722F9B">
      <w:pPr>
        <w:pStyle w:val="Heading3"/>
      </w:pPr>
      <w:r>
        <w:t>Create Offer</w:t>
      </w:r>
      <w:r w:rsidR="000B0335">
        <w:t xml:space="preserve"> (15)</w:t>
      </w:r>
    </w:p>
    <w:p w14:paraId="1E6EBF05" w14:textId="0F32117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 w:rsidR="00D3711D">
        <w:rPr>
          <w:b/>
          <w:noProof/>
        </w:rPr>
        <w:t>offers</w:t>
      </w:r>
      <w:r>
        <w:rPr>
          <w:noProof/>
          <w:lang w:val="bg-BG"/>
        </w:rPr>
        <w:t xml:space="preserve">. </w:t>
      </w:r>
    </w:p>
    <w:p w14:paraId="19A2EFD8" w14:textId="77890F6E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Create Offer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NavBar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  <w:lang w:val="bg-BG"/>
        </w:rPr>
        <w:t>.</w:t>
      </w:r>
    </w:p>
    <w:p w14:paraId="6BA43979" w14:textId="2AC82389" w:rsidR="001C163B" w:rsidRPr="001C163B" w:rsidRDefault="001C163B" w:rsidP="001C163B">
      <w:pPr>
        <w:pStyle w:val="ListParagraph"/>
        <w:numPr>
          <w:ilvl w:val="0"/>
          <w:numId w:val="27"/>
        </w:numPr>
        <w:rPr>
          <w:noProof/>
          <w:lang w:val="bg-BG"/>
        </w:rPr>
      </w:pPr>
      <w:r>
        <w:rPr>
          <w:noProof/>
          <w:lang w:val="bg-BG"/>
        </w:rPr>
        <w:t>The form should contain the following validations:</w:t>
      </w:r>
    </w:p>
    <w:p w14:paraId="163DD836" w14:textId="23D8CCA0" w:rsidR="001C163B" w:rsidRPr="00D3711D" w:rsidRDefault="001C163B" w:rsidP="001C163B">
      <w:pPr>
        <w:pStyle w:val="ListParagraph"/>
        <w:numPr>
          <w:ilvl w:val="1"/>
          <w:numId w:val="27"/>
        </w:numPr>
        <w:rPr>
          <w:noProof/>
          <w:lang w:val="bg-BG"/>
        </w:rPr>
      </w:pPr>
      <w:r>
        <w:rPr>
          <w:noProof/>
          <w:lang w:val="bg-BG"/>
        </w:rPr>
        <w:t>The</w:t>
      </w:r>
      <w:r>
        <w:rPr>
          <w:noProof/>
        </w:rPr>
        <w:t xml:space="preserve"> input fields </w:t>
      </w:r>
      <w:r w:rsidR="00486BF0">
        <w:rPr>
          <w:noProof/>
        </w:rPr>
        <w:t xml:space="preserve">for </w:t>
      </w:r>
      <w:r w:rsidRPr="001C163B">
        <w:rPr>
          <w:b/>
          <w:bCs/>
          <w:noProof/>
        </w:rPr>
        <w:t>product</w:t>
      </w:r>
      <w:r>
        <w:rPr>
          <w:noProof/>
        </w:rPr>
        <w:t xml:space="preserve">, </w:t>
      </w:r>
      <w:r w:rsidRPr="001C163B">
        <w:rPr>
          <w:b/>
          <w:bCs/>
          <w:noProof/>
        </w:rPr>
        <w:t>description</w:t>
      </w:r>
      <w:r w:rsidR="00486BF0">
        <w:rPr>
          <w:b/>
          <w:bCs/>
          <w:noProof/>
        </w:rPr>
        <w:t xml:space="preserve"> </w:t>
      </w:r>
      <w:r w:rsidR="00486BF0">
        <w:rPr>
          <w:noProof/>
        </w:rPr>
        <w:t xml:space="preserve">and </w:t>
      </w:r>
      <w:r w:rsidR="00486BF0" w:rsidRPr="00486BF0">
        <w:rPr>
          <w:b/>
          <w:bCs/>
          <w:noProof/>
        </w:rPr>
        <w:t>price</w:t>
      </w:r>
      <w:r w:rsidR="00D3711D">
        <w:rPr>
          <w:noProof/>
        </w:rPr>
        <w:t xml:space="preserve"> </w:t>
      </w:r>
      <w:r>
        <w:rPr>
          <w:noProof/>
        </w:rPr>
        <w:t xml:space="preserve">should be </w:t>
      </w:r>
      <w:r w:rsidRPr="001C163B">
        <w:rPr>
          <w:b/>
          <w:bCs/>
          <w:noProof/>
        </w:rPr>
        <w:t>non-empty strings</w:t>
      </w:r>
    </w:p>
    <w:p w14:paraId="40B7C106" w14:textId="4F2EC9E6" w:rsidR="00D3711D" w:rsidRDefault="00D3711D" w:rsidP="001C163B">
      <w:pPr>
        <w:pStyle w:val="ListParagraph"/>
        <w:numPr>
          <w:ilvl w:val="1"/>
          <w:numId w:val="27"/>
        </w:numPr>
        <w:rPr>
          <w:noProof/>
          <w:lang w:val="bg-BG"/>
        </w:rPr>
      </w:pPr>
      <w:r>
        <w:rPr>
          <w:noProof/>
        </w:rPr>
        <w:lastRenderedPageBreak/>
        <w:t xml:space="preserve">The </w:t>
      </w:r>
      <w:r w:rsidR="00486BF0">
        <w:rPr>
          <w:noProof/>
        </w:rPr>
        <w:t xml:space="preserve">input field for </w:t>
      </w:r>
      <w:r w:rsidR="00486BF0" w:rsidRPr="00486BF0">
        <w:rPr>
          <w:b/>
          <w:bCs/>
          <w:noProof/>
        </w:rPr>
        <w:t>imageUrl</w:t>
      </w:r>
      <w:r w:rsidR="00486BF0">
        <w:rPr>
          <w:noProof/>
        </w:rPr>
        <w:t xml:space="preserve">, must be </w:t>
      </w:r>
      <w:r w:rsidR="00486BF0" w:rsidRPr="00486BF0">
        <w:rPr>
          <w:b/>
          <w:bCs/>
          <w:noProof/>
        </w:rPr>
        <w:t>valid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url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refering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to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picture</w:t>
      </w:r>
    </w:p>
    <w:p w14:paraId="0E5C3FB9" w14:textId="04054A38" w:rsidR="00486BF0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 w:rsidR="00486BF0"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>
        <w:rPr>
          <w:rStyle w:val="CodeChar"/>
        </w:rPr>
        <w:t>Dashboard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  <w:r w:rsidR="00486BF0">
        <w:rPr>
          <w:noProof/>
        </w:rPr>
        <w:t>.</w:t>
      </w:r>
    </w:p>
    <w:p w14:paraId="27C1C450" w14:textId="59FCE7B0" w:rsidR="001C163B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Kinvey collection "</w:t>
      </w:r>
      <w:r>
        <w:rPr>
          <w:rStyle w:val="CodeChar"/>
        </w:rPr>
        <w:t>offers</w:t>
      </w:r>
      <w:r w:rsidRPr="00486BF0">
        <w:rPr>
          <w:noProof/>
          <w:lang w:val="bg-BG"/>
        </w:rPr>
        <w:t>"</w:t>
      </w:r>
      <w:r w:rsidR="00486BF0">
        <w:rPr>
          <w:noProof/>
        </w:rPr>
        <w:t>.</w:t>
      </w:r>
      <w:bookmarkStart w:id="0" w:name="_GoBack"/>
      <w:bookmarkEnd w:id="0"/>
    </w:p>
    <w:p w14:paraId="2282E563" w14:textId="25DB3BAE" w:rsidR="00722F9B" w:rsidRDefault="00384111" w:rsidP="00722F9B">
      <w:pPr>
        <w:rPr>
          <w:b/>
          <w:bCs/>
        </w:rPr>
      </w:pPr>
      <w:r>
        <w:rPr>
          <w:noProof/>
        </w:rPr>
        <w:drawing>
          <wp:inline distT="0" distB="0" distL="0" distR="0" wp14:anchorId="668D3BE7" wp14:editId="4AF0A593">
            <wp:extent cx="5972810" cy="3556000"/>
            <wp:effectExtent l="19050" t="19050" r="2794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53F7F" w14:textId="365AC2D2" w:rsidR="00722F9B" w:rsidRDefault="00722F9B" w:rsidP="00722F9B">
      <w:pPr>
        <w:pStyle w:val="Heading3"/>
      </w:pPr>
      <w:r>
        <w:t>Dashboard</w:t>
      </w:r>
      <w:r w:rsidR="000B0335">
        <w:t xml:space="preserve"> (2</w:t>
      </w:r>
      <w:r w:rsidR="00B23F4C">
        <w:t>5</w:t>
      </w:r>
      <w:r w:rsidR="000B0335">
        <w:t>)</w:t>
      </w:r>
    </w:p>
    <w:p w14:paraId="04497C85" w14:textId="77777777" w:rsidR="004A20E3" w:rsidRDefault="00486BF0" w:rsidP="00486BF0">
      <w:r>
        <w:t>By clicking over [</w:t>
      </w:r>
      <w:r w:rsidRPr="00486BF0">
        <w:rPr>
          <w:rFonts w:ascii="Consolas" w:hAnsi="Consolas"/>
          <w:b/>
          <w:bCs/>
        </w:rPr>
        <w:t>Dashboard</w:t>
      </w:r>
      <w:r>
        <w:t>] button, the currently logged-in user should be able to see all created offers.</w:t>
      </w:r>
    </w:p>
    <w:p w14:paraId="66562076" w14:textId="25D8ABF4" w:rsidR="00486BF0" w:rsidRPr="00486BF0" w:rsidRDefault="00486BF0" w:rsidP="00486BF0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</w:t>
      </w:r>
      <w:r w:rsidR="004A20E3">
        <w:rPr>
          <w:b/>
          <w:noProof/>
        </w:rPr>
        <w:t>logged-in</w:t>
      </w:r>
      <w:r>
        <w:rPr>
          <w:b/>
          <w:noProof/>
        </w:rPr>
        <w:t xml:space="preserve">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="004A20E3"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727846E6" w14:textId="0EF54C1B" w:rsidR="00486BF0" w:rsidRPr="00486BF0" w:rsidRDefault="00486BF0" w:rsidP="00486BF0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</w:rPr>
        <w:t>offers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14:paraId="431DC2FC" w14:textId="32DB81E5" w:rsidR="00722F9B" w:rsidRDefault="00722F9B" w:rsidP="00722F9B">
      <w:r>
        <w:rPr>
          <w:noProof/>
        </w:rPr>
        <w:drawing>
          <wp:inline distT="0" distB="0" distL="0" distR="0" wp14:anchorId="6A47E1AB" wp14:editId="173105E9">
            <wp:extent cx="5972810" cy="1235075"/>
            <wp:effectExtent l="19050" t="19050" r="27940" b="22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307E2" w14:textId="5032064F" w:rsidR="004A20E3" w:rsidRDefault="004A20E3" w:rsidP="00722F9B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>one registered offer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>the offer must be shown like the example below in format: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566"/>
        <w:gridCol w:w="1566"/>
        <w:gridCol w:w="1566"/>
        <w:gridCol w:w="1566"/>
        <w:gridCol w:w="1566"/>
        <w:gridCol w:w="2088"/>
      </w:tblGrid>
      <w:tr w:rsidR="004A20E3" w14:paraId="41D150F1" w14:textId="77777777" w:rsidTr="00384111">
        <w:tc>
          <w:tcPr>
            <w:tcW w:w="1566" w:type="dxa"/>
          </w:tcPr>
          <w:p w14:paraId="3E01969F" w14:textId="26D2FC9D" w:rsidR="004A20E3" w:rsidRDefault="004A20E3" w:rsidP="00722F9B">
            <w:r>
              <w:t>#</w:t>
            </w:r>
          </w:p>
        </w:tc>
        <w:tc>
          <w:tcPr>
            <w:tcW w:w="1566" w:type="dxa"/>
          </w:tcPr>
          <w:p w14:paraId="5DFC1C17" w14:textId="23C2342E" w:rsidR="004A20E3" w:rsidRDefault="004A20E3" w:rsidP="00722F9B">
            <w:r>
              <w:t>Name</w:t>
            </w:r>
          </w:p>
        </w:tc>
        <w:tc>
          <w:tcPr>
            <w:tcW w:w="1566" w:type="dxa"/>
          </w:tcPr>
          <w:p w14:paraId="2BCE7F64" w14:textId="0B59BB54" w:rsidR="004A20E3" w:rsidRDefault="004A20E3" w:rsidP="00722F9B">
            <w:r>
              <w:t>Description</w:t>
            </w:r>
          </w:p>
        </w:tc>
        <w:tc>
          <w:tcPr>
            <w:tcW w:w="1566" w:type="dxa"/>
          </w:tcPr>
          <w:p w14:paraId="2BF9DB6C" w14:textId="5F700FCB" w:rsidR="004A20E3" w:rsidRDefault="004A20E3" w:rsidP="00722F9B">
            <w:r>
              <w:t>Price</w:t>
            </w:r>
          </w:p>
        </w:tc>
        <w:tc>
          <w:tcPr>
            <w:tcW w:w="1566" w:type="dxa"/>
          </w:tcPr>
          <w:p w14:paraId="2B638BA3" w14:textId="504D357A" w:rsidR="004A20E3" w:rsidRDefault="004A20E3" w:rsidP="00722F9B">
            <w:r>
              <w:t>Details</w:t>
            </w:r>
          </w:p>
        </w:tc>
        <w:tc>
          <w:tcPr>
            <w:tcW w:w="2088" w:type="dxa"/>
          </w:tcPr>
          <w:p w14:paraId="24F0B80B" w14:textId="289C4189" w:rsidR="004A20E3" w:rsidRDefault="004A20E3" w:rsidP="00722F9B">
            <w:r>
              <w:t>Actions</w:t>
            </w:r>
          </w:p>
        </w:tc>
      </w:tr>
      <w:tr w:rsidR="004A20E3" w14:paraId="1195470A" w14:textId="77777777" w:rsidTr="00384111">
        <w:tc>
          <w:tcPr>
            <w:tcW w:w="1566" w:type="dxa"/>
          </w:tcPr>
          <w:p w14:paraId="161B0A51" w14:textId="5E5582A0" w:rsidR="004A20E3" w:rsidRDefault="004A20E3" w:rsidP="00722F9B">
            <w:r>
              <w:lastRenderedPageBreak/>
              <w:t xml:space="preserve">Current offer </w:t>
            </w:r>
            <w:r w:rsidRPr="00CD1087">
              <w:rPr>
                <w:b/>
                <w:bCs/>
              </w:rPr>
              <w:t>index</w:t>
            </w:r>
          </w:p>
        </w:tc>
        <w:tc>
          <w:tcPr>
            <w:tcW w:w="1566" w:type="dxa"/>
          </w:tcPr>
          <w:p w14:paraId="266773F5" w14:textId="2D1152B2" w:rsidR="004A20E3" w:rsidRDefault="00CD1087" w:rsidP="00722F9B">
            <w:r>
              <w:t xml:space="preserve">Current product </w:t>
            </w:r>
            <w:r w:rsidRPr="00CD1087">
              <w:rPr>
                <w:b/>
                <w:bCs/>
              </w:rPr>
              <w:t>name</w:t>
            </w:r>
          </w:p>
        </w:tc>
        <w:tc>
          <w:tcPr>
            <w:tcW w:w="1566" w:type="dxa"/>
          </w:tcPr>
          <w:p w14:paraId="69D85020" w14:textId="601B1FCA" w:rsidR="004A20E3" w:rsidRDefault="00CD1087" w:rsidP="00722F9B">
            <w:r>
              <w:t>Current p</w:t>
            </w:r>
            <w:r w:rsidR="004A20E3">
              <w:t xml:space="preserve">roduct </w:t>
            </w:r>
            <w:r w:rsidR="004A20E3" w:rsidRPr="00CD1087">
              <w:rPr>
                <w:b/>
                <w:bCs/>
              </w:rPr>
              <w:t>description</w:t>
            </w:r>
          </w:p>
        </w:tc>
        <w:tc>
          <w:tcPr>
            <w:tcW w:w="1566" w:type="dxa"/>
          </w:tcPr>
          <w:p w14:paraId="2A86B876" w14:textId="27FF2EBD" w:rsidR="004A20E3" w:rsidRPr="00CD1087" w:rsidRDefault="00CD1087" w:rsidP="00722F9B">
            <w:r>
              <w:t>Current p</w:t>
            </w:r>
            <w:r w:rsidR="004A20E3">
              <w:t>roduct</w:t>
            </w:r>
            <w:r>
              <w:br/>
            </w:r>
            <w:r w:rsidR="004A20E3" w:rsidRPr="00CD1087">
              <w:rPr>
                <w:b/>
                <w:bCs/>
              </w:rPr>
              <w:t>price</w:t>
            </w:r>
          </w:p>
        </w:tc>
        <w:tc>
          <w:tcPr>
            <w:tcW w:w="1566" w:type="dxa"/>
          </w:tcPr>
          <w:p w14:paraId="0D5F62BC" w14:textId="1B2C474D" w:rsidR="004A20E3" w:rsidRDefault="004A20E3" w:rsidP="00722F9B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Order details</w:t>
            </w:r>
            <w:r>
              <w:t>] button which refer to the details for the current offer/product</w:t>
            </w:r>
          </w:p>
        </w:tc>
        <w:tc>
          <w:tcPr>
            <w:tcW w:w="2088" w:type="dxa"/>
          </w:tcPr>
          <w:p w14:paraId="703DD6FF" w14:textId="77777777" w:rsidR="004A20E3" w:rsidRDefault="004A20E3" w:rsidP="00722F9B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Delete</w:t>
            </w:r>
            <w:r>
              <w:t>] [</w:t>
            </w:r>
            <w:r w:rsidRPr="004A20E3">
              <w:rPr>
                <w:rFonts w:ascii="Consolas" w:hAnsi="Consolas"/>
                <w:b/>
                <w:bCs/>
              </w:rPr>
              <w:t>Edit</w:t>
            </w:r>
            <w:r>
              <w:t>]</w:t>
            </w:r>
          </w:p>
          <w:p w14:paraId="1F5B6DF0" w14:textId="144A133E" w:rsidR="004A20E3" w:rsidRDefault="006A2BFF" w:rsidP="00722F9B">
            <w:r>
              <w:t>Buttons, only if the currently logged-in user is the creator of that offer. Where both buttons refer to the delete and edit view (pages) for the current offer/product</w:t>
            </w:r>
          </w:p>
        </w:tc>
      </w:tr>
    </w:tbl>
    <w:p w14:paraId="304A2F8D" w14:textId="04797D9D" w:rsidR="00722F9B" w:rsidRDefault="00384111" w:rsidP="00722F9B">
      <w:r>
        <w:rPr>
          <w:noProof/>
        </w:rPr>
        <w:drawing>
          <wp:inline distT="0" distB="0" distL="0" distR="0" wp14:anchorId="43D4B1D3" wp14:editId="51DCFF16">
            <wp:extent cx="5972810" cy="2087880"/>
            <wp:effectExtent l="19050" t="19050" r="27940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3CF83" w14:textId="09FF597E" w:rsidR="00CD1087" w:rsidRDefault="00384111" w:rsidP="00722F9B">
      <w:r>
        <w:rPr>
          <w:noProof/>
        </w:rPr>
        <w:drawing>
          <wp:inline distT="0" distB="0" distL="0" distR="0" wp14:anchorId="2418E2B9" wp14:editId="6B570172">
            <wp:extent cx="5972810" cy="3092450"/>
            <wp:effectExtent l="19050" t="19050" r="2794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BBFA4" w14:textId="7A3D3566" w:rsidR="00816476" w:rsidRDefault="00816476" w:rsidP="00722F9B"/>
    <w:p w14:paraId="4B631E67" w14:textId="1B9CC436" w:rsidR="00816476" w:rsidRDefault="00816476" w:rsidP="00816476">
      <w:pPr>
        <w:pStyle w:val="Heading3"/>
      </w:pPr>
      <w:r>
        <w:lastRenderedPageBreak/>
        <w:t>Edit Offer</w:t>
      </w:r>
      <w:r w:rsidR="000B0335">
        <w:t xml:space="preserve"> (15)</w:t>
      </w:r>
    </w:p>
    <w:p w14:paraId="0AC069E4" w14:textId="1D44B9DB" w:rsidR="002F7DA8" w:rsidRPr="00125D48" w:rsidRDefault="002F7DA8" w:rsidP="002F7DA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14:paraId="060862BC" w14:textId="13BEB95D" w:rsidR="002F7DA8" w:rsidRPr="004E54D6" w:rsidRDefault="002F7DA8" w:rsidP="002F7DA8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</w:t>
      </w:r>
      <w:r>
        <w:rPr>
          <w:rStyle w:val="CodeChar"/>
        </w:rPr>
        <w:t>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E93ACE">
        <w:rPr>
          <w:b/>
          <w:noProof/>
        </w:rPr>
        <w:t>offer</w:t>
      </w:r>
      <w:r w:rsidR="00E93ACE">
        <w:rPr>
          <w:bCs/>
          <w:noProof/>
        </w:rPr>
        <w:t xml:space="preserve">, </w:t>
      </w:r>
      <w:r w:rsidRPr="00E93ACE">
        <w:rPr>
          <w:rStyle w:val="CodeChar"/>
          <w:rFonts w:asciiTheme="minorHAnsi" w:hAnsiTheme="minorHAnsi" w:cstheme="minorHAnsi"/>
          <w:lang w:val="bg-BG"/>
        </w:rPr>
        <w:t>Edit</w:t>
      </w:r>
      <w:r w:rsidRPr="00125D48">
        <w:rPr>
          <w:noProof/>
          <w:lang w:val="bg-BG"/>
        </w:rPr>
        <w:t xml:space="preserve"> </w:t>
      </w:r>
      <w:r w:rsidR="008A10AF">
        <w:rPr>
          <w:rStyle w:val="CodeChar"/>
          <w:rFonts w:asciiTheme="minorHAnsi" w:hAnsiTheme="minorHAnsi" w:cstheme="minorHAnsi"/>
        </w:rPr>
        <w:t>Offer</w:t>
      </w:r>
      <w:r w:rsidRPr="00125D48">
        <w:rPr>
          <w:noProof/>
          <w:lang w:val="bg-BG"/>
        </w:rPr>
        <w:t xml:space="preserve"> </w:t>
      </w:r>
      <w:r w:rsidR="00E93ACE">
        <w:rPr>
          <w:rStyle w:val="CodeChar"/>
          <w:rFonts w:asciiTheme="minorHAnsi" w:hAnsiTheme="minorHAnsi" w:cstheme="minorHAnsi"/>
        </w:rPr>
        <w:t>P</w:t>
      </w:r>
      <w:r w:rsidRPr="00E93ACE">
        <w:rPr>
          <w:rStyle w:val="CodeChar"/>
          <w:rFonts w:asciiTheme="minorHAnsi" w:hAnsiTheme="minorHAnsi" w:cstheme="minorHAnsi"/>
          <w:lang w:val="bg-BG"/>
        </w:rPr>
        <w:t>age</w:t>
      </w:r>
      <w:r w:rsidR="00E93ACE">
        <w:rPr>
          <w:rStyle w:val="CodeChar"/>
          <w:rFonts w:asciiTheme="minorHAnsi" w:hAnsiTheme="minorHAnsi" w:cstheme="minorHAnsi"/>
        </w:rPr>
        <w:t xml:space="preserve"> </w:t>
      </w:r>
      <w:r w:rsidR="00E93ACE" w:rsidRPr="00E93ACE">
        <w:rPr>
          <w:rFonts w:cstheme="minorHAnsi"/>
          <w:noProof/>
          <w:lang w:val="bg-BG"/>
        </w:rPr>
        <w:t>should</w:t>
      </w:r>
      <w:r w:rsidR="00E93ACE">
        <w:rPr>
          <w:noProof/>
        </w:rPr>
        <w:t xml:space="preserve"> be displayed with </w:t>
      </w:r>
      <w:r w:rsidR="00E93ACE" w:rsidRPr="00E93ACE">
        <w:rPr>
          <w:b/>
          <w:bCs/>
          <w:noProof/>
        </w:rPr>
        <w:t>already filled</w:t>
      </w:r>
      <w:r w:rsidR="00E93ACE">
        <w:rPr>
          <w:noProof/>
        </w:rPr>
        <w:t xml:space="preserve"> input fields with the current offer information</w:t>
      </w:r>
      <w:r w:rsidR="00825C36">
        <w:rPr>
          <w:noProof/>
        </w:rPr>
        <w:t>. By cliking the [</w:t>
      </w:r>
      <w:r w:rsidR="00825C36" w:rsidRPr="00825C36">
        <w:rPr>
          <w:rFonts w:ascii="Consolas" w:hAnsi="Consolas"/>
          <w:b/>
          <w:bCs/>
          <w:noProof/>
        </w:rPr>
        <w:t>Edit</w:t>
      </w:r>
      <w:r w:rsidR="00825C36">
        <w:rPr>
          <w:noProof/>
        </w:rPr>
        <w:t xml:space="preserve">] button, a </w:t>
      </w:r>
      <w:r w:rsidR="00825C36" w:rsidRPr="004E54D6">
        <w:rPr>
          <w:noProof/>
        </w:rPr>
        <w:t>put</w:t>
      </w:r>
      <w:r w:rsidR="00825C36">
        <w:rPr>
          <w:noProof/>
        </w:rPr>
        <w:t xml:space="preserve"> request should be send to the </w:t>
      </w:r>
      <w:r w:rsidR="00825C36" w:rsidRPr="004E54D6">
        <w:rPr>
          <w:b/>
          <w:bCs/>
          <w:noProof/>
        </w:rPr>
        <w:t>offers</w:t>
      </w:r>
      <w:r w:rsidR="00825C36">
        <w:rPr>
          <w:noProof/>
        </w:rPr>
        <w:t xml:space="preserve"> </w:t>
      </w:r>
      <w:r w:rsidR="00825C36" w:rsidRPr="004E54D6">
        <w:rPr>
          <w:b/>
          <w:bCs/>
          <w:noProof/>
        </w:rPr>
        <w:t>collections</w:t>
      </w:r>
      <w:r w:rsidR="004E54D6">
        <w:rPr>
          <w:noProof/>
        </w:rPr>
        <w:t xml:space="preserve"> and the current offer </w:t>
      </w:r>
      <w:r w:rsidR="004E54D6" w:rsidRPr="004E54D6">
        <w:rPr>
          <w:b/>
          <w:bCs/>
          <w:noProof/>
        </w:rPr>
        <w:t>should be changed</w:t>
      </w:r>
      <w:r w:rsidR="004E54D6">
        <w:rPr>
          <w:noProof/>
        </w:rPr>
        <w:t>.</w:t>
      </w:r>
    </w:p>
    <w:p w14:paraId="6C5EFDD8" w14:textId="46A31C47" w:rsidR="00816476" w:rsidRPr="00816476" w:rsidRDefault="00384111" w:rsidP="00816476">
      <w:r>
        <w:rPr>
          <w:noProof/>
        </w:rPr>
        <w:drawing>
          <wp:inline distT="0" distB="0" distL="0" distR="0" wp14:anchorId="7A80A8E1" wp14:editId="3908D811">
            <wp:extent cx="5972810" cy="2902585"/>
            <wp:effectExtent l="19050" t="19050" r="2794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DDDF5" w14:textId="1BBC9691" w:rsidR="00816476" w:rsidRDefault="00816476" w:rsidP="00816476">
      <w:pPr>
        <w:pStyle w:val="Heading3"/>
      </w:pPr>
      <w:r>
        <w:t>Delete Offer</w:t>
      </w:r>
      <w:r w:rsidR="000B0335">
        <w:t xml:space="preserve"> (5)</w:t>
      </w:r>
    </w:p>
    <w:p w14:paraId="50CA3D98" w14:textId="1886B67E" w:rsidR="00E93ACE" w:rsidRPr="00125D48" w:rsidRDefault="00E93ACE" w:rsidP="00E93A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14:paraId="3D20D10C" w14:textId="7D2B8661" w:rsidR="00E93ACE" w:rsidRDefault="00E93ACE" w:rsidP="00E93A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14:paraId="79A9D24C" w14:textId="20B642F5" w:rsidR="00E93ACE" w:rsidRPr="00E93ACE" w:rsidRDefault="00E93ACE" w:rsidP="00E93ACE">
      <w:pPr>
        <w:rPr>
          <w:noProof/>
          <w:lang w:val="bg-BG"/>
        </w:rPr>
      </w:pPr>
      <w:r>
        <w:rPr>
          <w:noProof/>
        </w:rPr>
        <w:t>If the [</w:t>
      </w:r>
      <w:r w:rsidRPr="00E93ACE">
        <w:rPr>
          <w:rFonts w:ascii="Consolas" w:hAnsi="Consolas"/>
          <w:b/>
          <w:bCs/>
          <w:noProof/>
        </w:rPr>
        <w:t>Delete</w:t>
      </w:r>
      <w:r>
        <w:rPr>
          <w:noProof/>
        </w:rPr>
        <w:t xml:space="preserve">] button in the </w:t>
      </w:r>
      <w:r w:rsidRPr="00162197">
        <w:rPr>
          <w:b/>
          <w:bCs/>
          <w:noProof/>
        </w:rPr>
        <w:t>Offer Delete Page</w:t>
      </w:r>
      <w:r>
        <w:rPr>
          <w:noProof/>
        </w:rPr>
        <w:t xml:space="preserve"> is </w:t>
      </w:r>
      <w:r w:rsidR="00162197">
        <w:rPr>
          <w:noProof/>
        </w:rPr>
        <w:t xml:space="preserve">clicked, the current offer must be </w:t>
      </w:r>
      <w:r w:rsidR="00162197" w:rsidRPr="00162197">
        <w:rPr>
          <w:b/>
          <w:bCs/>
          <w:noProof/>
        </w:rPr>
        <w:t>deleted</w:t>
      </w:r>
      <w:r w:rsidR="00162197">
        <w:rPr>
          <w:noProof/>
        </w:rPr>
        <w:t xml:space="preserve"> from the DOM and from the Kinvey collection.</w:t>
      </w:r>
    </w:p>
    <w:p w14:paraId="02F5A4E6" w14:textId="5920D193" w:rsidR="00E93ACE" w:rsidRPr="00162197" w:rsidRDefault="00E93ACE" w:rsidP="00162197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 w:rsidR="00162197"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 w:rsidR="00162197">
        <w:rPr>
          <w:noProof/>
        </w:rPr>
        <w:t xml:space="preserve"> </w:t>
      </w:r>
      <w:r w:rsidR="00162197" w:rsidRPr="00162197">
        <w:rPr>
          <w:b/>
          <w:bCs/>
          <w:noProof/>
        </w:rPr>
        <w:t>Dashboard page</w:t>
      </w:r>
      <w:r w:rsidR="00162197">
        <w:rPr>
          <w:b/>
          <w:bCs/>
          <w:noProof/>
        </w:rPr>
        <w:t xml:space="preserve"> </w:t>
      </w:r>
      <w:r w:rsidR="00162197"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14:paraId="41E03125" w14:textId="77777777" w:rsidR="00E93ACE" w:rsidRPr="00E93ACE" w:rsidRDefault="00E93ACE" w:rsidP="00E93ACE"/>
    <w:p w14:paraId="6F3EA90A" w14:textId="07B1F403" w:rsidR="00816476" w:rsidRDefault="00A1238F" w:rsidP="00816476">
      <w:r>
        <w:rPr>
          <w:noProof/>
        </w:rPr>
        <w:lastRenderedPageBreak/>
        <w:drawing>
          <wp:inline distT="0" distB="0" distL="0" distR="0" wp14:anchorId="50EADA4D" wp14:editId="7070A1D4">
            <wp:extent cx="5346700" cy="2668803"/>
            <wp:effectExtent l="19050" t="19050" r="2540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0839" cy="267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621F8" w14:textId="76B4EF1F" w:rsidR="00816476" w:rsidRDefault="00816476" w:rsidP="00816476">
      <w:pPr>
        <w:pStyle w:val="Heading3"/>
      </w:pPr>
      <w:r>
        <w:t>Offer Details</w:t>
      </w:r>
      <w:r w:rsidR="000B0335">
        <w:t xml:space="preserve"> (1</w:t>
      </w:r>
      <w:r w:rsidR="00B23F4C">
        <w:t>5</w:t>
      </w:r>
      <w:r w:rsidR="000B0335">
        <w:t>)</w:t>
      </w:r>
    </w:p>
    <w:p w14:paraId="2676C8FA" w14:textId="50CC99E5" w:rsidR="00D3711D" w:rsidRDefault="00D3711D" w:rsidP="00D3711D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>
        <w:rPr>
          <w:noProof/>
        </w:rPr>
        <w:t>offers</w:t>
      </w:r>
      <w:r>
        <w:rPr>
          <w:noProof/>
          <w:lang w:val="bg-BG"/>
        </w:rPr>
        <w:t xml:space="preserve">. </w:t>
      </w:r>
    </w:p>
    <w:p w14:paraId="7BADEE2F" w14:textId="3EF310EB" w:rsidR="00D3711D" w:rsidRPr="00D3711D" w:rsidRDefault="00D3711D" w:rsidP="00D3711D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Order details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</w:rPr>
        <w:t xml:space="preserve">, where the </w:t>
      </w:r>
      <w:r w:rsidRPr="00D3711D">
        <w:rPr>
          <w:b/>
          <w:bCs/>
          <w:noProof/>
        </w:rPr>
        <w:t>product</w:t>
      </w:r>
      <w:r>
        <w:rPr>
          <w:noProof/>
        </w:rPr>
        <w:t xml:space="preserve"> </w:t>
      </w:r>
      <w:r w:rsidRPr="00D3711D">
        <w:rPr>
          <w:b/>
          <w:bCs/>
          <w:noProof/>
        </w:rPr>
        <w:t>name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picture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description</w:t>
      </w:r>
      <w:r>
        <w:rPr>
          <w:noProof/>
        </w:rPr>
        <w:t xml:space="preserve"> and the </w:t>
      </w:r>
      <w:r w:rsidRPr="00D3711D">
        <w:rPr>
          <w:b/>
          <w:bCs/>
          <w:noProof/>
        </w:rPr>
        <w:t>price</w:t>
      </w:r>
      <w:r>
        <w:rPr>
          <w:noProof/>
        </w:rPr>
        <w:t xml:space="preserve"> are shown in the format below on the picture.</w:t>
      </w:r>
    </w:p>
    <w:p w14:paraId="2F7F09E3" w14:textId="3BDF4BAA" w:rsidR="00162197" w:rsidRDefault="00A1238F" w:rsidP="00816476">
      <w:r>
        <w:rPr>
          <w:noProof/>
        </w:rPr>
        <w:drawing>
          <wp:inline distT="0" distB="0" distL="0" distR="0" wp14:anchorId="03CB83C5" wp14:editId="428322EA">
            <wp:extent cx="5413362" cy="3852545"/>
            <wp:effectExtent l="19050" t="19050" r="16510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84" cy="385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1A887" w14:textId="53D8E962" w:rsidR="003D0171" w:rsidRDefault="003D0171" w:rsidP="00162197">
      <w:pPr>
        <w:pStyle w:val="Heading3"/>
      </w:pPr>
      <w:r>
        <w:lastRenderedPageBreak/>
        <w:t>BONUS</w:t>
      </w:r>
      <w:r w:rsidR="00162197">
        <w:t>ES</w:t>
      </w:r>
      <w:r w:rsidR="000F189A">
        <w:t xml:space="preserve"> (</w:t>
      </w:r>
      <w:r w:rsidR="00B46C57">
        <w:t>15</w:t>
      </w:r>
      <w:r w:rsidR="000F189A">
        <w:t>)</w:t>
      </w:r>
      <w:r w:rsidR="000B0335">
        <w:t xml:space="preserve"> </w:t>
      </w:r>
    </w:p>
    <w:p w14:paraId="0680550B" w14:textId="3AC60E73" w:rsidR="00162197" w:rsidRDefault="00162197" w:rsidP="00162197">
      <w:pPr>
        <w:pStyle w:val="Heading4"/>
        <w:rPr>
          <w:noProof/>
        </w:rPr>
      </w:pPr>
      <w:r>
        <w:rPr>
          <w:noProof/>
        </w:rPr>
        <w:t>Notifications</w:t>
      </w:r>
      <w:r w:rsidR="000B0335">
        <w:rPr>
          <w:noProof/>
        </w:rPr>
        <w:t xml:space="preserve"> (5)</w:t>
      </w:r>
    </w:p>
    <w:p w14:paraId="044B420B" w14:textId="453EF601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 w:rsidR="0096191B">
        <w:rPr>
          <w:noProof/>
        </w:rPr>
        <w:t xml:space="preserve"> (create offer,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manually when the user clicks it. </w:t>
      </w:r>
    </w:p>
    <w:p w14:paraId="56315891" w14:textId="6CA92EDA" w:rsidR="00162197" w:rsidRDefault="0096191B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317747A0" wp14:editId="08FDF80C">
            <wp:extent cx="5972810" cy="660400"/>
            <wp:effectExtent l="19050" t="19050" r="2794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F91D6" w14:textId="496A5D7D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 w:rsidR="0096191B">
        <w:rPr>
          <w:b/>
          <w:noProof/>
        </w:rPr>
        <w:t xml:space="preserve"> </w:t>
      </w:r>
      <w:r w:rsidR="0096191B"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disappears on user click.</w:t>
      </w:r>
    </w:p>
    <w:p w14:paraId="5C2A8C71" w14:textId="77777777" w:rsidR="00162197" w:rsidRPr="00A823ED" w:rsidRDefault="00162197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36193F16" wp14:editId="019606E3">
            <wp:extent cx="5972810" cy="734060"/>
            <wp:effectExtent l="19050" t="19050" r="2794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AB2C0" w14:textId="77777777" w:rsidR="00162197" w:rsidRPr="00A823ED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During the </w:t>
      </w:r>
      <w:r>
        <w:rPr>
          <w:b/>
          <w:noProof/>
          <w:lang w:val="bg-BG"/>
        </w:rPr>
        <w:t>AJAX calls</w:t>
      </w:r>
      <w:r>
        <w:rPr>
          <w:noProof/>
          <w:lang w:val="bg-BG"/>
        </w:rPr>
        <w:t xml:space="preserve"> a </w:t>
      </w:r>
      <w:r>
        <w:rPr>
          <w:b/>
          <w:noProof/>
          <w:lang w:val="bg-BG"/>
        </w:rPr>
        <w:t>loading notification message (blue)</w:t>
      </w:r>
      <w:r>
        <w:rPr>
          <w:noProof/>
          <w:lang w:val="bg-BG"/>
        </w:rPr>
        <w:t xml:space="preserve"> should be shown. It should disappear automatically as soon as the AJAX call is completed.</w:t>
      </w:r>
    </w:p>
    <w:p w14:paraId="1D885894" w14:textId="5F04FDDE" w:rsidR="00162197" w:rsidRDefault="0096191B" w:rsidP="00162197">
      <w:pPr>
        <w:ind w:firstLine="360"/>
      </w:pPr>
      <w:r>
        <w:rPr>
          <w:noProof/>
        </w:rPr>
        <w:drawing>
          <wp:inline distT="0" distB="0" distL="0" distR="0" wp14:anchorId="5D8C1533" wp14:editId="06294157">
            <wp:extent cx="5972810" cy="673100"/>
            <wp:effectExtent l="19050" t="19050" r="279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BB34C" w14:textId="098EB6B5" w:rsidR="0096191B" w:rsidRDefault="0096191B" w:rsidP="0015394F">
      <w:pPr>
        <w:pStyle w:val="Heading4"/>
      </w:pPr>
      <w:r>
        <w:t>Buy</w:t>
      </w:r>
      <w:r w:rsidR="00F8488A">
        <w:rPr>
          <w:lang w:val="bg-BG"/>
        </w:rPr>
        <w:t xml:space="preserve"> </w:t>
      </w:r>
      <w:r w:rsidR="00F8488A">
        <w:t>an item + Profile page</w:t>
      </w:r>
      <w:r w:rsidR="000B0335">
        <w:t xml:space="preserve"> (</w:t>
      </w:r>
      <w:r w:rsidR="00F8488A">
        <w:t>1</w:t>
      </w:r>
      <w:r w:rsidR="00B46C57">
        <w:t>0</w:t>
      </w:r>
      <w:r w:rsidR="000B0335">
        <w:t>)</w:t>
      </w:r>
    </w:p>
    <w:p w14:paraId="40845E1E" w14:textId="00C43465" w:rsidR="0015394F" w:rsidRPr="0015394F" w:rsidRDefault="0015394F" w:rsidP="0015394F">
      <w:r>
        <w:t xml:space="preserve">In these cases when some of the offers is </w:t>
      </w:r>
      <w:r w:rsidRPr="0015394F">
        <w:rPr>
          <w:b/>
          <w:bCs/>
        </w:rPr>
        <w:t>not made</w:t>
      </w:r>
      <w:r>
        <w:t xml:space="preserve"> from the currently logged-in user, in the section "</w:t>
      </w:r>
      <w:r w:rsidRPr="0015394F">
        <w:rPr>
          <w:b/>
          <w:bCs/>
        </w:rPr>
        <w:t>Actions</w:t>
      </w:r>
      <w:r>
        <w:t>" must be added a [</w:t>
      </w:r>
      <w:r w:rsidRPr="0015394F">
        <w:rPr>
          <w:rFonts w:ascii="Consolas" w:hAnsi="Consolas"/>
          <w:b/>
          <w:bCs/>
        </w:rPr>
        <w:t>Buy</w:t>
      </w:r>
      <w:r>
        <w:t xml:space="preserve">] button, </w:t>
      </w:r>
      <w:r w:rsidRPr="0015394F">
        <w:t xml:space="preserve">which </w:t>
      </w:r>
      <w:r>
        <w:t>by</w:t>
      </w:r>
      <w:r w:rsidRPr="0015394F">
        <w:t xml:space="preserve"> click</w:t>
      </w:r>
      <w:r>
        <w:t>ing it</w:t>
      </w:r>
      <w:r w:rsidRPr="0015394F">
        <w:t xml:space="preserve"> the current product must be successfully bought by the user</w:t>
      </w:r>
      <w:r w:rsidR="000F189A">
        <w:t xml:space="preserve"> (</w:t>
      </w:r>
      <w:r w:rsidR="000F189A" w:rsidRPr="000F189A">
        <w:t xml:space="preserve">there are no quantities on the products, so you don’t have to remove them from the list or something else, just store the number of purchases in the </w:t>
      </w:r>
      <w:r w:rsidR="00A1238F" w:rsidRPr="000F189A">
        <w:t>knive</w:t>
      </w:r>
      <w:r w:rsidR="00A1238F">
        <w:t xml:space="preserve">y </w:t>
      </w:r>
      <w:r w:rsidR="000F189A" w:rsidRPr="000F189A">
        <w:t>for the current user</w:t>
      </w:r>
      <w:r w:rsidR="000F189A">
        <w:t>)</w:t>
      </w:r>
    </w:p>
    <w:p w14:paraId="11BDE161" w14:textId="5E50B4BA" w:rsidR="0096191B" w:rsidRDefault="0096191B" w:rsidP="00816476">
      <w:r>
        <w:rPr>
          <w:noProof/>
        </w:rPr>
        <w:drawing>
          <wp:inline distT="0" distB="0" distL="0" distR="0" wp14:anchorId="5932354F" wp14:editId="6C05B445">
            <wp:extent cx="5972810" cy="1494790"/>
            <wp:effectExtent l="19050" t="19050" r="2794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C2CAE" w14:textId="307379DC" w:rsidR="0096191B" w:rsidRDefault="0096191B" w:rsidP="00816476">
      <w:r>
        <w:rPr>
          <w:noProof/>
        </w:rPr>
        <w:lastRenderedPageBreak/>
        <w:drawing>
          <wp:inline distT="0" distB="0" distL="0" distR="0" wp14:anchorId="4422DCC0" wp14:editId="0108EBF0">
            <wp:extent cx="5972810" cy="2364105"/>
            <wp:effectExtent l="19050" t="19050" r="2794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18A9E" w14:textId="097390C0" w:rsidR="0015394F" w:rsidRDefault="0015394F" w:rsidP="0015394F">
      <w:pPr>
        <w:pStyle w:val="Heading4"/>
      </w:pPr>
      <w:r>
        <w:t>Profile Page</w:t>
      </w:r>
    </w:p>
    <w:p w14:paraId="656FAA49" w14:textId="77777777" w:rsidR="0015394F" w:rsidRPr="0096191B" w:rsidRDefault="0015394F" w:rsidP="0015394F">
      <w:r>
        <w:t>In the NavBar (header) must be added a new link [</w:t>
      </w:r>
      <w:r w:rsidRPr="0096191B">
        <w:rPr>
          <w:rFonts w:ascii="Consolas" w:hAnsi="Consolas"/>
          <w:b/>
          <w:bCs/>
        </w:rPr>
        <w:t>Profile</w:t>
      </w:r>
      <w:r>
        <w:t>] which refer to the currently logged user.</w:t>
      </w:r>
    </w:p>
    <w:p w14:paraId="07E49906" w14:textId="77777777" w:rsidR="0015394F" w:rsidRDefault="0015394F" w:rsidP="0015394F">
      <w:r>
        <w:rPr>
          <w:noProof/>
        </w:rPr>
        <w:drawing>
          <wp:inline distT="0" distB="0" distL="0" distR="0" wp14:anchorId="3880CBAA" wp14:editId="4012172B">
            <wp:extent cx="5972810" cy="346075"/>
            <wp:effectExtent l="19050" t="19050" r="2794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F413C" w14:textId="4C3421FA" w:rsidR="0015394F" w:rsidRPr="0015394F" w:rsidRDefault="0015394F" w:rsidP="0015394F">
      <w:r>
        <w:t xml:space="preserve">It should be display </w:t>
      </w:r>
      <w:r w:rsidRPr="0096191B">
        <w:rPr>
          <w:b/>
          <w:bCs/>
        </w:rPr>
        <w:t>2</w:t>
      </w:r>
      <w:r>
        <w:t xml:space="preserve"> types of information: </w:t>
      </w:r>
      <w:r w:rsidRPr="0096191B">
        <w:rPr>
          <w:b/>
          <w:bCs/>
        </w:rPr>
        <w:t>username</w:t>
      </w:r>
      <w:r>
        <w:t xml:space="preserve"> for the current user</w:t>
      </w:r>
      <w:r w:rsidR="000F189A">
        <w:t xml:space="preserve"> </w:t>
      </w:r>
      <w:r>
        <w:t xml:space="preserve">and </w:t>
      </w:r>
      <w:r w:rsidRPr="0096191B">
        <w:rPr>
          <w:b/>
          <w:bCs/>
        </w:rPr>
        <w:t>number</w:t>
      </w:r>
      <w:r>
        <w:t xml:space="preserve"> </w:t>
      </w:r>
      <w:r w:rsidRPr="0096191B">
        <w:rPr>
          <w:b/>
          <w:bCs/>
        </w:rPr>
        <w:t>of</w:t>
      </w:r>
      <w:r>
        <w:t xml:space="preserve"> </w:t>
      </w:r>
      <w:r w:rsidRPr="0096191B">
        <w:rPr>
          <w:b/>
          <w:bCs/>
        </w:rPr>
        <w:t>purchases</w:t>
      </w:r>
      <w:r>
        <w:t xml:space="preserve"> that current user is made. </w:t>
      </w:r>
      <w:r w:rsidRPr="0015394F">
        <w:rPr>
          <w:b/>
          <w:bCs/>
        </w:rPr>
        <w:t>Any other info is static,</w:t>
      </w:r>
      <w:r>
        <w:t xml:space="preserve"> and you don’t have to think about it.</w:t>
      </w:r>
    </w:p>
    <w:p w14:paraId="150694A2" w14:textId="548ACBB8" w:rsidR="0015394F" w:rsidRDefault="0015394F" w:rsidP="0015394F">
      <w:r>
        <w:rPr>
          <w:noProof/>
        </w:rPr>
        <w:drawing>
          <wp:inline distT="0" distB="0" distL="0" distR="0" wp14:anchorId="110FA15E" wp14:editId="16968796">
            <wp:extent cx="5033209" cy="3522069"/>
            <wp:effectExtent l="19050" t="19050" r="15240" b="215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1604" cy="3527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642C2" w14:textId="4DABAFAB" w:rsidR="00043252" w:rsidRDefault="00043252" w:rsidP="00043252">
      <w:pPr>
        <w:pStyle w:val="Heading3"/>
      </w:pPr>
      <w:r>
        <w:lastRenderedPageBreak/>
        <w:t>Note</w:t>
      </w:r>
    </w:p>
    <w:p w14:paraId="3311354A" w14:textId="54EB1CBC" w:rsidR="00043252" w:rsidRDefault="00043252" w:rsidP="00043252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(url), to be able to get the full points from each section</w:t>
      </w:r>
      <w:r>
        <w:rPr>
          <w:b/>
          <w:bCs/>
          <w:u w:val="single"/>
        </w:rPr>
        <w:t>.</w:t>
      </w:r>
    </w:p>
    <w:p w14:paraId="5ABA494A" w14:textId="77777777" w:rsidR="00043252" w:rsidRPr="00043252" w:rsidRDefault="00043252" w:rsidP="00043252">
      <w:pPr>
        <w:rPr>
          <w:b/>
          <w:bCs/>
          <w:u w:val="single"/>
        </w:rPr>
      </w:pPr>
    </w:p>
    <w:p w14:paraId="1AAF589D" w14:textId="3B249192" w:rsidR="0015394F" w:rsidRPr="00043252" w:rsidRDefault="0015394F" w:rsidP="00043252">
      <w:pPr>
        <w:jc w:val="center"/>
        <w:rPr>
          <w:rFonts w:ascii="Consolas" w:hAnsi="Consolas"/>
          <w:i/>
          <w:iCs/>
          <w:sz w:val="180"/>
          <w:szCs w:val="180"/>
        </w:rPr>
      </w:pPr>
      <w:r w:rsidRPr="00043252">
        <w:rPr>
          <w:rFonts w:ascii="Consolas" w:hAnsi="Consolas"/>
          <w:i/>
          <w:iCs/>
          <w:sz w:val="180"/>
          <w:szCs w:val="180"/>
        </w:rPr>
        <w:t>GOOD</w:t>
      </w:r>
      <w:r w:rsidR="00043252" w:rsidRPr="00043252">
        <w:rPr>
          <w:rFonts w:ascii="Consolas" w:hAnsi="Consolas"/>
          <w:i/>
          <w:iCs/>
          <w:sz w:val="180"/>
          <w:szCs w:val="180"/>
        </w:rPr>
        <w:t xml:space="preserve"> </w:t>
      </w:r>
      <w:r w:rsidRPr="00043252">
        <w:rPr>
          <w:rFonts w:ascii="Consolas" w:hAnsi="Consolas"/>
          <w:i/>
          <w:iCs/>
          <w:sz w:val="180"/>
          <w:szCs w:val="180"/>
        </w:rPr>
        <w:t>LUCK c(:</w:t>
      </w:r>
    </w:p>
    <w:p w14:paraId="5916BC45" w14:textId="77777777" w:rsidR="0015394F" w:rsidRPr="00816476" w:rsidRDefault="0015394F" w:rsidP="00816476"/>
    <w:sectPr w:rsidR="0015394F" w:rsidRPr="00816476">
      <w:footerReference w:type="default" r:id="rId3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4D830B" w14:textId="77777777" w:rsidR="006D04B7" w:rsidRDefault="006D04B7" w:rsidP="004A2906">
      <w:pPr>
        <w:spacing w:before="0" w:after="0" w:line="240" w:lineRule="auto"/>
      </w:pPr>
      <w:r>
        <w:separator/>
      </w:r>
    </w:p>
  </w:endnote>
  <w:endnote w:type="continuationSeparator" w:id="0">
    <w:p w14:paraId="0AB82C14" w14:textId="77777777" w:rsidR="006D04B7" w:rsidRDefault="006D04B7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2E016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3F9863A" wp14:editId="769F4A9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57FD75CB" wp14:editId="319CDF2A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A2A0FBE" wp14:editId="6AAAE2C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DA8B7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CB0F0A" wp14:editId="610CBA3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E2457DA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CB0F0A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E2457DA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04FAF2F" wp14:editId="4C007F8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5A57918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FAF2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5A57918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2A507D" wp14:editId="545EA67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A1FC3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AE12DF7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EFCC89" wp14:editId="1F86623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718AAE" wp14:editId="7BE1F45F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68E570" wp14:editId="2136C18C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ABD2C1" wp14:editId="76C1071C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3AA492" wp14:editId="72C8685A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583371" wp14:editId="0BBA3B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89D2AE" wp14:editId="7C6418A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11B3E8" wp14:editId="6D2F868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499CB3" wp14:editId="4A0D51F9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0E9A37" wp14:editId="573F2B3D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2A507D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23A1FC3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AE12DF7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EFCC89" wp14:editId="1F86623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718AAE" wp14:editId="7BE1F45F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68E570" wp14:editId="2136C18C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ABD2C1" wp14:editId="76C1071C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3AA492" wp14:editId="72C8685A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583371" wp14:editId="0BBA3B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89D2AE" wp14:editId="7C6418A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11B3E8" wp14:editId="6D2F868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499CB3" wp14:editId="4A0D51F9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0E9A37" wp14:editId="573F2B3D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C0B7D4B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FC2159" w14:textId="77777777" w:rsidR="006D04B7" w:rsidRDefault="006D04B7" w:rsidP="004A2906">
      <w:pPr>
        <w:spacing w:before="0" w:after="0" w:line="240" w:lineRule="auto"/>
      </w:pPr>
      <w:r>
        <w:separator/>
      </w:r>
    </w:p>
  </w:footnote>
  <w:footnote w:type="continuationSeparator" w:id="0">
    <w:p w14:paraId="0EEAD21F" w14:textId="77777777" w:rsidR="006D04B7" w:rsidRDefault="006D04B7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0"/>
  </w:num>
  <w:num w:numId="4">
    <w:abstractNumId w:val="21"/>
  </w:num>
  <w:num w:numId="5">
    <w:abstractNumId w:val="17"/>
  </w:num>
  <w:num w:numId="6">
    <w:abstractNumId w:val="3"/>
  </w:num>
  <w:num w:numId="7">
    <w:abstractNumId w:val="15"/>
  </w:num>
  <w:num w:numId="8">
    <w:abstractNumId w:val="0"/>
  </w:num>
  <w:num w:numId="9">
    <w:abstractNumId w:val="8"/>
  </w:num>
  <w:num w:numId="10">
    <w:abstractNumId w:val="23"/>
  </w:num>
  <w:num w:numId="11">
    <w:abstractNumId w:val="25"/>
  </w:num>
  <w:num w:numId="12">
    <w:abstractNumId w:val="18"/>
  </w:num>
  <w:num w:numId="13">
    <w:abstractNumId w:val="13"/>
  </w:num>
  <w:num w:numId="14">
    <w:abstractNumId w:val="19"/>
  </w:num>
  <w:num w:numId="15">
    <w:abstractNumId w:val="26"/>
  </w:num>
  <w:num w:numId="16">
    <w:abstractNumId w:val="22"/>
  </w:num>
  <w:num w:numId="17">
    <w:abstractNumId w:val="5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"/>
  </w:num>
  <w:num w:numId="22">
    <w:abstractNumId w:val="6"/>
  </w:num>
  <w:num w:numId="23">
    <w:abstractNumId w:val="24"/>
  </w:num>
  <w:num w:numId="24">
    <w:abstractNumId w:val="14"/>
  </w:num>
  <w:num w:numId="25">
    <w:abstractNumId w:val="7"/>
  </w:num>
  <w:num w:numId="26">
    <w:abstractNumId w:val="10"/>
  </w:num>
  <w:num w:numId="27">
    <w:abstractNumId w:val="9"/>
  </w:num>
  <w:num w:numId="28">
    <w:abstractNumId w:val="16"/>
  </w:num>
  <w:num w:numId="29">
    <w:abstractNumId w:val="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513"/>
    <w:rsid w:val="00043252"/>
    <w:rsid w:val="000B0335"/>
    <w:rsid w:val="000F189A"/>
    <w:rsid w:val="0015394F"/>
    <w:rsid w:val="00162197"/>
    <w:rsid w:val="00164602"/>
    <w:rsid w:val="001C163B"/>
    <w:rsid w:val="00215086"/>
    <w:rsid w:val="002C1243"/>
    <w:rsid w:val="002D04FF"/>
    <w:rsid w:val="002F7DA8"/>
    <w:rsid w:val="00384111"/>
    <w:rsid w:val="003D0171"/>
    <w:rsid w:val="00417D48"/>
    <w:rsid w:val="00486BF0"/>
    <w:rsid w:val="004A20E3"/>
    <w:rsid w:val="004A2906"/>
    <w:rsid w:val="004E54D6"/>
    <w:rsid w:val="005679BC"/>
    <w:rsid w:val="005A5685"/>
    <w:rsid w:val="006A2BFF"/>
    <w:rsid w:val="006A3611"/>
    <w:rsid w:val="006D04B7"/>
    <w:rsid w:val="006F0513"/>
    <w:rsid w:val="00722F9B"/>
    <w:rsid w:val="007D4DAC"/>
    <w:rsid w:val="007E5D3F"/>
    <w:rsid w:val="00816476"/>
    <w:rsid w:val="00825C36"/>
    <w:rsid w:val="0082770B"/>
    <w:rsid w:val="008A10AF"/>
    <w:rsid w:val="008C5927"/>
    <w:rsid w:val="0096191B"/>
    <w:rsid w:val="009801CC"/>
    <w:rsid w:val="009E5649"/>
    <w:rsid w:val="009E71C7"/>
    <w:rsid w:val="00A1238F"/>
    <w:rsid w:val="00A823ED"/>
    <w:rsid w:val="00AE09F9"/>
    <w:rsid w:val="00B23F4C"/>
    <w:rsid w:val="00B46C57"/>
    <w:rsid w:val="00BD3761"/>
    <w:rsid w:val="00BD40DC"/>
    <w:rsid w:val="00BF328F"/>
    <w:rsid w:val="00CD1087"/>
    <w:rsid w:val="00D3711D"/>
    <w:rsid w:val="00D377E4"/>
    <w:rsid w:val="00D532E1"/>
    <w:rsid w:val="00D85D9F"/>
    <w:rsid w:val="00DD435F"/>
    <w:rsid w:val="00E17B9F"/>
    <w:rsid w:val="00E93ACE"/>
    <w:rsid w:val="00F8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F0A7DC"/>
  <w15:docId w15:val="{4A6D8D8E-C224-4B45-961C-8D367271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252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3252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43252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252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3252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252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  <w:rsid w:val="0004325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043252"/>
  </w:style>
  <w:style w:type="character" w:customStyle="1" w:styleId="Heading1Char">
    <w:name w:val="Heading 1 Char"/>
    <w:basedOn w:val="DefaultParagraphFont"/>
    <w:link w:val="Heading1"/>
    <w:uiPriority w:val="9"/>
    <w:rsid w:val="00043252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3252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3252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43252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252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04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252"/>
  </w:style>
  <w:style w:type="paragraph" w:styleId="Footer">
    <w:name w:val="footer"/>
    <w:basedOn w:val="Normal"/>
    <w:link w:val="FooterChar"/>
    <w:uiPriority w:val="99"/>
    <w:unhideWhenUsed/>
    <w:rsid w:val="0004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252"/>
  </w:style>
  <w:style w:type="paragraph" w:styleId="BalloonText">
    <w:name w:val="Balloon Text"/>
    <w:basedOn w:val="Normal"/>
    <w:link w:val="BalloonTextChar"/>
    <w:uiPriority w:val="99"/>
    <w:semiHidden/>
    <w:unhideWhenUsed/>
    <w:rsid w:val="0004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2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325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3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3252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04325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4325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043252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043252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43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43252"/>
  </w:style>
  <w:style w:type="table" w:customStyle="1" w:styleId="TableGrid1">
    <w:name w:val="Table Grid1"/>
    <w:basedOn w:val="TableNormal"/>
    <w:next w:val="TableGrid"/>
    <w:uiPriority w:val="59"/>
    <w:rsid w:val="00043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43252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325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27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key/_logou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console.kinvey.com/login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as.kinvey.com/appdata/app_key/offers/offer_id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as.kinvey.com/user/app_key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aas.kinvey.com/appdata/app_key/offer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appdata/app_key/offer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baas.kinvey.com/user/app_key/login" TargetMode="External"/><Relationship Id="rId17" Type="http://schemas.openxmlformats.org/officeDocument/2006/relationships/hyperlink" Target="https://baas.kinvey.com/appdata/app_id/offers/offer_id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esktop%20v1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825</TotalTime>
  <Pages>17</Pages>
  <Words>1826</Words>
  <Characters>10411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Hristomir Asenov</cp:lastModifiedBy>
  <cp:revision>11</cp:revision>
  <dcterms:created xsi:type="dcterms:W3CDTF">2019-07-24T10:47:00Z</dcterms:created>
  <dcterms:modified xsi:type="dcterms:W3CDTF">2019-08-04T09:56:00Z</dcterms:modified>
</cp:coreProperties>
</file>